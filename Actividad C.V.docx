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226C0542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46F4F392" w14:textId="24F4C763" w:rsidR="003D1B71" w:rsidRPr="00665F95" w:rsidRDefault="001B51D3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658240" behindDoc="1" locked="0" layoutInCell="1" allowOverlap="1" wp14:anchorId="57602CAD" wp14:editId="26A6E9FB">
                  <wp:simplePos x="0" y="0"/>
                  <wp:positionH relativeFrom="column">
                    <wp:posOffset>-425450</wp:posOffset>
                  </wp:positionH>
                  <wp:positionV relativeFrom="paragraph">
                    <wp:posOffset>-90170</wp:posOffset>
                  </wp:positionV>
                  <wp:extent cx="2638425" cy="1733550"/>
                  <wp:effectExtent l="190500" t="209550" r="200025" b="209550"/>
                  <wp:wrapNone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8425" cy="1733550"/>
                          </a:xfrm>
                          <a:prstGeom prst="ellipse">
                            <a:avLst/>
                          </a:prstGeom>
                          <a:ln w="190500" cap="rnd">
                            <a:solidFill>
                              <a:srgbClr val="C8C6BD"/>
                            </a:solidFill>
                            <a:prstDash val="solid"/>
                          </a:ln>
                          <a:effectLst>
                            <a:outerShdw blurRad="127000" algn="bl" rotWithShape="0">
                              <a:srgbClr val="000000"/>
                            </a:outerShdw>
                          </a:effectLst>
                          <a:scene3d>
                            <a:camera prst="perspectiveFront" fov="5400000"/>
                            <a:lightRig rig="threePt" dir="t">
                              <a:rot lat="0" lon="0" rev="19200000"/>
                            </a:lightRig>
                          </a:scene3d>
                          <a:sp3d extrusionH="25400">
                            <a:bevelT w="304800" h="152400" prst="hardEdge"/>
                            <a:extrusionClr>
                              <a:srgbClr val="000000"/>
                            </a:extrusionClr>
                          </a:sp3d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3E3108EC" w14:textId="353636CF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A301A40" w14:textId="5283CA4D" w:rsidR="003D1B71" w:rsidRPr="00665F95" w:rsidRDefault="00B00A9F" w:rsidP="00310F17">
            <w:pPr>
              <w:pStyle w:val="Ttulo"/>
            </w:pPr>
            <w:r>
              <w:t xml:space="preserve">Mauricio </w:t>
            </w:r>
            <w:proofErr w:type="spellStart"/>
            <w:r>
              <w:t>Ruben</w:t>
            </w:r>
            <w:proofErr w:type="spellEnd"/>
            <w:r w:rsidR="003D1B71" w:rsidRPr="00665F95">
              <w:rPr>
                <w:lang w:bidi="es-ES"/>
              </w:rPr>
              <w:br/>
            </w:r>
            <w:r>
              <w:t>Angulo Abraham</w:t>
            </w:r>
          </w:p>
        </w:tc>
      </w:tr>
      <w:tr w:rsidR="003D1B71" w:rsidRPr="00CA16E3" w14:paraId="2366C47D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5128022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51CA52F2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038439AD" w14:textId="476C6082" w:rsidR="00362021" w:rsidRDefault="003D1B71" w:rsidP="00F20161">
            <w:pPr>
              <w:pStyle w:val="Ttulo2"/>
            </w:pPr>
            <w:r w:rsidRPr="00F20161">
              <w:t>Experiencia</w:t>
            </w:r>
          </w:p>
          <w:p w14:paraId="2F5CA7A5" w14:textId="77777777" w:rsidR="00362021" w:rsidRPr="00665F95" w:rsidRDefault="00362021" w:rsidP="00362021">
            <w:pPr>
              <w:pStyle w:val="Fechas"/>
              <w:spacing w:line="216" w:lineRule="auto"/>
            </w:pPr>
            <w:r>
              <w:t>1/07/2025</w:t>
            </w:r>
            <w:r w:rsidRPr="00665F95">
              <w:rPr>
                <w:rFonts w:eastAsia="Calibri"/>
                <w:lang w:bidi="es-ES"/>
              </w:rPr>
              <w:t>-</w:t>
            </w:r>
            <w:r>
              <w:t>Actualmente</w:t>
            </w:r>
          </w:p>
          <w:p w14:paraId="10982F33" w14:textId="386535F2" w:rsidR="00362021" w:rsidRPr="00665F95" w:rsidRDefault="00362021" w:rsidP="00362021">
            <w:pPr>
              <w:pStyle w:val="Experiencia"/>
              <w:spacing w:line="216" w:lineRule="auto"/>
            </w:pPr>
            <w:r>
              <w:t>Ayudante general</w:t>
            </w:r>
            <w:r w:rsidR="001B51D3">
              <w:rPr>
                <w:rStyle w:val="Textoennegrita"/>
                <w:rFonts w:eastAsia="Calibri"/>
                <w:lang w:bidi="es-ES"/>
              </w:rPr>
              <w:t xml:space="preserve"> en una paletería.</w:t>
            </w:r>
          </w:p>
          <w:p w14:paraId="59DCE966" w14:textId="1867F9A3" w:rsidR="003D1B71" w:rsidRPr="00362021" w:rsidRDefault="003D1B71" w:rsidP="00362021"/>
          <w:p w14:paraId="0AF2E5F2" w14:textId="33873585" w:rsidR="003D1B71" w:rsidRPr="00665F95" w:rsidRDefault="001B51D3" w:rsidP="00665F95">
            <w:pPr>
              <w:pStyle w:val="Fechas"/>
              <w:spacing w:line="216" w:lineRule="auto"/>
            </w:pPr>
            <w:r>
              <w:t>15</w:t>
            </w:r>
            <w:r w:rsidR="00362021">
              <w:t>/0</w:t>
            </w:r>
            <w:r>
              <w:t>1</w:t>
            </w:r>
            <w:r w:rsidR="00362021">
              <w:t>/2025</w:t>
            </w:r>
            <w:r w:rsidR="003D1B71" w:rsidRPr="00665F95">
              <w:rPr>
                <w:rFonts w:eastAsia="Calibri"/>
                <w:lang w:bidi="es-ES"/>
              </w:rPr>
              <w:t>-</w:t>
            </w:r>
            <w:r>
              <w:t>1/02/2025</w:t>
            </w:r>
          </w:p>
          <w:p w14:paraId="236C1A01" w14:textId="26F6FB1E" w:rsidR="003D1B71" w:rsidRPr="00665F95" w:rsidRDefault="00362021" w:rsidP="00665F95">
            <w:pPr>
              <w:pStyle w:val="Experiencia"/>
              <w:spacing w:line="216" w:lineRule="auto"/>
            </w:pPr>
            <w:r>
              <w:t>Ayudante general</w:t>
            </w:r>
            <w:r w:rsidR="00D0373F"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>
              <w:rPr>
                <w:rStyle w:val="Textoennegrita"/>
                <w:rFonts w:eastAsia="Calibri"/>
                <w:lang w:bidi="es-ES"/>
              </w:rPr>
              <w:t>en un salón de eventos y también un ayudante en el sonido</w:t>
            </w:r>
          </w:p>
          <w:p w14:paraId="216C9B8C" w14:textId="76E267CB" w:rsidR="003D1B71" w:rsidRPr="00665F95" w:rsidRDefault="003D1B71" w:rsidP="00665F95">
            <w:pPr>
              <w:spacing w:line="216" w:lineRule="auto"/>
            </w:pPr>
          </w:p>
          <w:sdt>
            <w:sdtPr>
              <w:id w:val="-1554227259"/>
              <w:placeholder>
                <w:docPart w:val="E756670F53C74B8CA442E834684A9732"/>
              </w:placeholder>
              <w:temporary/>
              <w:showingPlcHdr/>
              <w15:appearance w15:val="hidden"/>
            </w:sdtPr>
            <w:sdtContent>
              <w:p w14:paraId="5E981C5B" w14:textId="77777777"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14:paraId="0C84A860" w14:textId="0878248D" w:rsidR="003D1B71" w:rsidRPr="00665F95" w:rsidRDefault="00B00A9F" w:rsidP="00665F95">
            <w:pPr>
              <w:pStyle w:val="Nombredelaescuela"/>
              <w:spacing w:line="216" w:lineRule="auto"/>
            </w:pPr>
            <w:proofErr w:type="spellStart"/>
            <w:r>
              <w:t>Cecyt</w:t>
            </w:r>
            <w:proofErr w:type="spellEnd"/>
            <w:r>
              <w:t xml:space="preserve"> 13 Ricardo Flores Magón,</w:t>
            </w:r>
            <w:r w:rsidR="003D1B71" w:rsidRPr="00665F95">
              <w:rPr>
                <w:lang w:bidi="es-ES"/>
              </w:rPr>
              <w:t xml:space="preserve"> </w:t>
            </w:r>
            <w:r>
              <w:t>CDMX, Taxqueña</w:t>
            </w:r>
          </w:p>
          <w:p w14:paraId="583C3221" w14:textId="58CD486A" w:rsidR="003D1B71" w:rsidRDefault="00B00A9F" w:rsidP="00665F95">
            <w:pPr>
              <w:pStyle w:val="Listaconvietas"/>
              <w:spacing w:line="216" w:lineRule="auto"/>
            </w:pPr>
            <w:r>
              <w:t xml:space="preserve">En este nivel académico tuve la oportunidad de crear </w:t>
            </w:r>
            <w:r w:rsidR="00362021">
              <w:t>una</w:t>
            </w:r>
            <w:r>
              <w:t xml:space="preserve"> empresa con ayuda de un equipo en el cual </w:t>
            </w:r>
            <w:r w:rsidR="00362021">
              <w:t>elaboramos</w:t>
            </w:r>
            <w:r>
              <w:t xml:space="preserve"> todos los estados financieros de nuestra empresa</w:t>
            </w:r>
            <w:r w:rsidR="00362021">
              <w:t xml:space="preserve"> y con ello llegar a la conclusión si es viable o no.</w:t>
            </w:r>
          </w:p>
          <w:p w14:paraId="565FE818" w14:textId="169896EB" w:rsidR="00362021" w:rsidRDefault="001B51D3" w:rsidP="00665F95">
            <w:pPr>
              <w:pStyle w:val="Listaconvietas"/>
              <w:spacing w:line="216" w:lineRule="auto"/>
            </w:pPr>
            <w:r>
              <w:t>Egresado</w:t>
            </w:r>
            <w:r w:rsidR="00362021">
              <w:t xml:space="preserve"> en </w:t>
            </w:r>
            <w:r>
              <w:t>Técnico</w:t>
            </w:r>
            <w:r w:rsidR="00362021">
              <w:t xml:space="preserve"> en </w:t>
            </w:r>
            <w:r>
              <w:t>Contaduría</w:t>
            </w:r>
          </w:p>
          <w:p w14:paraId="5BBD9972" w14:textId="67DE5E1C" w:rsidR="00362021" w:rsidRPr="00665F95" w:rsidRDefault="00362021" w:rsidP="00665F95">
            <w:pPr>
              <w:pStyle w:val="Listaconvietas"/>
              <w:spacing w:line="216" w:lineRule="auto"/>
            </w:pPr>
            <w:r>
              <w:t>También realicé mi servicio social en un programa en línea donde conseguí algunos certificados.</w:t>
            </w:r>
          </w:p>
          <w:p w14:paraId="185C123A" w14:textId="5F48E008" w:rsidR="003D1B71" w:rsidRPr="00F20161" w:rsidRDefault="00362021" w:rsidP="00F20161">
            <w:pPr>
              <w:pStyle w:val="Ttulo2"/>
            </w:pPr>
            <w:r>
              <w:t>Habilidades</w:t>
            </w:r>
          </w:p>
          <w:p w14:paraId="1F3406AD" w14:textId="695D9970" w:rsidR="003D1B71" w:rsidRDefault="00362021" w:rsidP="00665F95">
            <w:pPr>
              <w:spacing w:line="216" w:lineRule="auto"/>
            </w:pPr>
            <w:r>
              <w:t>-Manejo básico de Excel</w:t>
            </w:r>
          </w:p>
          <w:p w14:paraId="18A44985" w14:textId="3DBD210C" w:rsidR="00362021" w:rsidRDefault="00362021" w:rsidP="00665F95">
            <w:pPr>
              <w:spacing w:line="216" w:lineRule="auto"/>
            </w:pPr>
            <w:r>
              <w:t>-Conocimiento básicos en estados financieros</w:t>
            </w:r>
          </w:p>
          <w:p w14:paraId="1BA99E8E" w14:textId="36420AB2" w:rsidR="00362021" w:rsidRPr="00665F95" w:rsidRDefault="00362021" w:rsidP="00665F95">
            <w:pPr>
              <w:spacing w:line="216" w:lineRule="auto"/>
            </w:pPr>
            <w:r>
              <w:t>-Conocimientos básicos de las NIF, NIA</w:t>
            </w:r>
          </w:p>
          <w:p w14:paraId="29F0D8E4" w14:textId="1DFAFF38" w:rsidR="003D1B71" w:rsidRPr="00F20161" w:rsidRDefault="00362021" w:rsidP="00F20161">
            <w:pPr>
              <w:pStyle w:val="Ttulo2"/>
            </w:pPr>
            <w:r>
              <w:t>Idiomas</w:t>
            </w:r>
          </w:p>
          <w:p w14:paraId="5E0D11AC" w14:textId="09140CBE" w:rsidR="003D1B71" w:rsidRDefault="00362021" w:rsidP="00665F95">
            <w:pPr>
              <w:spacing w:line="216" w:lineRule="auto"/>
            </w:pPr>
            <w:r>
              <w:t>English con un nivel medio</w:t>
            </w:r>
          </w:p>
          <w:p w14:paraId="0C8347D1" w14:textId="3453ACAC" w:rsidR="00362021" w:rsidRPr="00362021" w:rsidRDefault="00362021" w:rsidP="00665F95">
            <w:pPr>
              <w:spacing w:line="216" w:lineRule="auto"/>
            </w:pPr>
            <w:r>
              <w:t>Español lengua nativa</w:t>
            </w:r>
          </w:p>
        </w:tc>
      </w:tr>
      <w:tr w:rsidR="003D1B71" w:rsidRPr="00CA16E3" w14:paraId="7A14FA3C" w14:textId="77777777" w:rsidTr="003D1B71">
        <w:trPr>
          <w:trHeight w:val="1164"/>
        </w:trPr>
        <w:tc>
          <w:tcPr>
            <w:tcW w:w="720" w:type="dxa"/>
          </w:tcPr>
          <w:p w14:paraId="388CC5A7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0B877422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667EF55F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F98201E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67F0F02F" w14:textId="77777777" w:rsidTr="003D1B71">
        <w:trPr>
          <w:trHeight w:val="543"/>
        </w:trPr>
        <w:tc>
          <w:tcPr>
            <w:tcW w:w="720" w:type="dxa"/>
          </w:tcPr>
          <w:p w14:paraId="11D0B9C0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F72A83C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7192DA07" wp14:editId="29C33E5F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7414BF2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CACC317" w14:textId="6861C9A0" w:rsidR="003D1B71" w:rsidRPr="00CA16E3" w:rsidRDefault="00B00A9F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 xml:space="preserve">C. 10 de </w:t>
            </w:r>
            <w:proofErr w:type="gramStart"/>
            <w:r>
              <w:rPr>
                <w:lang w:val="es-ES_tradnl"/>
              </w:rPr>
              <w:t>Mayo</w:t>
            </w:r>
            <w:proofErr w:type="gramEnd"/>
            <w:r>
              <w:rPr>
                <w:lang w:val="es-ES_tradnl"/>
              </w:rPr>
              <w:t>, El mirador Nativitas N.49</w:t>
            </w:r>
          </w:p>
          <w:p w14:paraId="4AC51329" w14:textId="37B9C8CC" w:rsidR="003D1B71" w:rsidRPr="00CA16E3" w:rsidRDefault="00B00A9F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CDMX, 16459</w:t>
            </w:r>
          </w:p>
        </w:tc>
        <w:tc>
          <w:tcPr>
            <w:tcW w:w="423" w:type="dxa"/>
            <w:vMerge/>
          </w:tcPr>
          <w:p w14:paraId="057CE284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30A9488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674DE01" w14:textId="77777777" w:rsidTr="003D1B71">
        <w:trPr>
          <w:trHeight w:val="183"/>
        </w:trPr>
        <w:tc>
          <w:tcPr>
            <w:tcW w:w="720" w:type="dxa"/>
          </w:tcPr>
          <w:p w14:paraId="213B1F8E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4365450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634D7713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DDDF10A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D34089C" w14:textId="77777777" w:rsidTr="003D1B71">
        <w:trPr>
          <w:trHeight w:val="624"/>
        </w:trPr>
        <w:tc>
          <w:tcPr>
            <w:tcW w:w="720" w:type="dxa"/>
          </w:tcPr>
          <w:p w14:paraId="3C75B03E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9F7193D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23C97DB" wp14:editId="299A8221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5FE62C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78FDD0C" w14:textId="03DA100D" w:rsidR="003D1B71" w:rsidRPr="00CA16E3" w:rsidRDefault="00B00A9F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5582973397</w:t>
            </w:r>
          </w:p>
        </w:tc>
        <w:tc>
          <w:tcPr>
            <w:tcW w:w="423" w:type="dxa"/>
            <w:vMerge/>
          </w:tcPr>
          <w:p w14:paraId="152015C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AF0A69A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56868FD" w14:textId="77777777" w:rsidTr="003D1B71">
        <w:trPr>
          <w:trHeight w:val="183"/>
        </w:trPr>
        <w:tc>
          <w:tcPr>
            <w:tcW w:w="720" w:type="dxa"/>
          </w:tcPr>
          <w:p w14:paraId="603B1805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56155F5E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0CF8740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28863C6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8929CE3" w14:textId="77777777" w:rsidTr="003D1B71">
        <w:trPr>
          <w:trHeight w:val="633"/>
        </w:trPr>
        <w:tc>
          <w:tcPr>
            <w:tcW w:w="720" w:type="dxa"/>
          </w:tcPr>
          <w:p w14:paraId="01908562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059C16B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277EF01A" wp14:editId="4BCDCD31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BA4988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2E5DDDEC" w14:textId="3AE640A6" w:rsidR="003D1B71" w:rsidRPr="00CA16E3" w:rsidRDefault="00B00A9F" w:rsidP="00B00A9F">
            <w:pPr>
              <w:pStyle w:val="Ttulo2"/>
              <w:rPr>
                <w:lang w:val="es-ES_tradnl"/>
              </w:rPr>
            </w:pPr>
            <w:r>
              <w:rPr>
                <w:lang w:val="es-ES_tradnl"/>
              </w:rPr>
              <w:t>mauricio.aa.170501</w:t>
            </w:r>
          </w:p>
        </w:tc>
        <w:tc>
          <w:tcPr>
            <w:tcW w:w="423" w:type="dxa"/>
            <w:vMerge/>
          </w:tcPr>
          <w:p w14:paraId="6217609D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5E2603C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93A5D50" w14:textId="77777777" w:rsidTr="003D1B71">
        <w:trPr>
          <w:trHeight w:val="174"/>
        </w:trPr>
        <w:tc>
          <w:tcPr>
            <w:tcW w:w="720" w:type="dxa"/>
          </w:tcPr>
          <w:p w14:paraId="3B99880E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C0567E4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466F5165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792790B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5338084" w14:textId="77777777" w:rsidTr="003D1B71">
        <w:trPr>
          <w:trHeight w:val="633"/>
        </w:trPr>
        <w:tc>
          <w:tcPr>
            <w:tcW w:w="720" w:type="dxa"/>
          </w:tcPr>
          <w:p w14:paraId="1F1A7006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448653A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3145B009" wp14:editId="597F1DF0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0A0AC6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8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860541C" w14:textId="44010BAC" w:rsidR="003D1B71" w:rsidRPr="00CA16E3" w:rsidRDefault="00B00A9F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mauricio_13.04</w:t>
            </w:r>
          </w:p>
        </w:tc>
        <w:tc>
          <w:tcPr>
            <w:tcW w:w="423" w:type="dxa"/>
            <w:vMerge/>
          </w:tcPr>
          <w:p w14:paraId="2287A18C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84D3693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868BAD1" w14:textId="77777777" w:rsidTr="00665F95">
        <w:trPr>
          <w:trHeight w:val="4071"/>
        </w:trPr>
        <w:tc>
          <w:tcPr>
            <w:tcW w:w="720" w:type="dxa"/>
          </w:tcPr>
          <w:p w14:paraId="33D61CFF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382342B2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3BC27B42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2EFF6F97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04D397EE" w14:textId="437C0F88" w:rsidR="007F5B63" w:rsidRDefault="007F5B63" w:rsidP="006D79A8">
      <w:pPr>
        <w:pStyle w:val="Textoindependiente"/>
        <w:rPr>
          <w:lang w:val="es-ES_tradnl"/>
        </w:rPr>
      </w:pPr>
    </w:p>
    <w:p w14:paraId="1B79B8FA" w14:textId="27BA0DD6" w:rsidR="0066157D" w:rsidRDefault="0066157D" w:rsidP="006D79A8">
      <w:pPr>
        <w:pStyle w:val="Textoindependiente"/>
        <w:rPr>
          <w:lang w:val="es-ES_tradnl"/>
        </w:rPr>
      </w:pPr>
    </w:p>
    <w:p w14:paraId="25869876" w14:textId="77777777" w:rsidR="00736F83" w:rsidRDefault="00736F83" w:rsidP="006D79A8">
      <w:pPr>
        <w:pStyle w:val="Textoindependiente"/>
        <w:rPr>
          <w:lang w:val="es-ES_tradnl"/>
        </w:rPr>
      </w:pPr>
    </w:p>
    <w:p w14:paraId="27B19B5E" w14:textId="63A229B5" w:rsidR="0066157D" w:rsidRDefault="0066157D" w:rsidP="006D79A8">
      <w:pPr>
        <w:pStyle w:val="Textoindependiente"/>
        <w:rPr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61"/>
        <w:gridCol w:w="1370"/>
        <w:gridCol w:w="1581"/>
        <w:gridCol w:w="1665"/>
        <w:gridCol w:w="1374"/>
        <w:gridCol w:w="1342"/>
        <w:gridCol w:w="1269"/>
      </w:tblGrid>
      <w:tr w:rsidR="0066157D" w14:paraId="6685B63B" w14:textId="77777777" w:rsidTr="0066157D">
        <w:tc>
          <w:tcPr>
            <w:tcW w:w="1423" w:type="dxa"/>
          </w:tcPr>
          <w:p w14:paraId="7F1CC982" w14:textId="3768FADA" w:rsidR="0066157D" w:rsidRDefault="0066157D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lastRenderedPageBreak/>
              <w:t>NOMBRE</w:t>
            </w:r>
          </w:p>
        </w:tc>
        <w:tc>
          <w:tcPr>
            <w:tcW w:w="1423" w:type="dxa"/>
          </w:tcPr>
          <w:p w14:paraId="0E6B8201" w14:textId="4272DBD1" w:rsidR="0066157D" w:rsidRDefault="0066157D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COMPAÑIA</w:t>
            </w:r>
          </w:p>
        </w:tc>
        <w:tc>
          <w:tcPr>
            <w:tcW w:w="1423" w:type="dxa"/>
          </w:tcPr>
          <w:p w14:paraId="4D672AEB" w14:textId="2DACBDF3" w:rsidR="0066157D" w:rsidRDefault="0066157D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VENTAJAS</w:t>
            </w:r>
          </w:p>
        </w:tc>
        <w:tc>
          <w:tcPr>
            <w:tcW w:w="1423" w:type="dxa"/>
          </w:tcPr>
          <w:p w14:paraId="09E648F3" w14:textId="057629ED" w:rsidR="0066157D" w:rsidRDefault="0066157D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DESVENTAJAS</w:t>
            </w:r>
          </w:p>
        </w:tc>
        <w:tc>
          <w:tcPr>
            <w:tcW w:w="1423" w:type="dxa"/>
          </w:tcPr>
          <w:p w14:paraId="62894201" w14:textId="7469F352" w:rsidR="0066157D" w:rsidRDefault="0066157D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SISTEMA OPERATIVO</w:t>
            </w:r>
          </w:p>
        </w:tc>
        <w:tc>
          <w:tcPr>
            <w:tcW w:w="1423" w:type="dxa"/>
          </w:tcPr>
          <w:p w14:paraId="46B61540" w14:textId="070BB800" w:rsidR="0066157D" w:rsidRDefault="0066157D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 xml:space="preserve">PRECIO </w:t>
            </w:r>
          </w:p>
        </w:tc>
        <w:tc>
          <w:tcPr>
            <w:tcW w:w="1424" w:type="dxa"/>
          </w:tcPr>
          <w:p w14:paraId="525A1FE0" w14:textId="7D094365" w:rsidR="0066157D" w:rsidRDefault="0066157D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AÑO</w:t>
            </w:r>
          </w:p>
        </w:tc>
      </w:tr>
      <w:tr w:rsidR="0066157D" w14:paraId="0A553347" w14:textId="77777777" w:rsidTr="0066157D">
        <w:trPr>
          <w:trHeight w:val="1728"/>
        </w:trPr>
        <w:tc>
          <w:tcPr>
            <w:tcW w:w="1423" w:type="dxa"/>
          </w:tcPr>
          <w:p w14:paraId="32ACD7D1" w14:textId="764842ED" w:rsidR="0066157D" w:rsidRDefault="0066157D" w:rsidP="006D79A8">
            <w:pPr>
              <w:pStyle w:val="Textoindependiente"/>
              <w:rPr>
                <w:lang w:val="es-ES_tradnl"/>
              </w:rPr>
            </w:pPr>
            <w:r w:rsidRPr="0066157D">
              <w:rPr>
                <w:lang w:val="es-ES_tradnl"/>
              </w:rPr>
              <w:t>Microsoft Word</w:t>
            </w:r>
          </w:p>
        </w:tc>
        <w:tc>
          <w:tcPr>
            <w:tcW w:w="1423" w:type="dxa"/>
          </w:tcPr>
          <w:p w14:paraId="2BE0335C" w14:textId="2CB428B8" w:rsidR="0066157D" w:rsidRDefault="0066157D" w:rsidP="006D79A8">
            <w:pPr>
              <w:pStyle w:val="Textoindependiente"/>
              <w:rPr>
                <w:lang w:val="es-ES_tradnl"/>
              </w:rPr>
            </w:pPr>
            <w:r w:rsidRPr="0066157D">
              <w:rPr>
                <w:lang w:val="es-ES_tradnl"/>
              </w:rPr>
              <w:t>Microsoft Word</w:t>
            </w:r>
          </w:p>
        </w:tc>
        <w:tc>
          <w:tcPr>
            <w:tcW w:w="1423" w:type="dxa"/>
          </w:tcPr>
          <w:p w14:paraId="531F205F" w14:textId="65270C98" w:rsidR="0066157D" w:rsidRDefault="0066157D" w:rsidP="006D79A8">
            <w:pPr>
              <w:pStyle w:val="Textoindependiente"/>
              <w:rPr>
                <w:lang w:val="es-ES_tradnl"/>
              </w:rPr>
            </w:pPr>
            <w:r>
              <w:t>Herramientas de formato y corrección, plantillas, colaboración y acceso desde múltiples dispositivos.</w:t>
            </w:r>
          </w:p>
        </w:tc>
        <w:tc>
          <w:tcPr>
            <w:tcW w:w="1423" w:type="dxa"/>
          </w:tcPr>
          <w:p w14:paraId="6C29AF15" w14:textId="761A26B8" w:rsidR="0066157D" w:rsidRDefault="0066157D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S</w:t>
            </w:r>
            <w:r w:rsidRPr="0066157D">
              <w:rPr>
                <w:lang w:val="es-ES_tradnl"/>
              </w:rPr>
              <w:t>u costo de licencia, la necesidad de una computadora potente, los riesgos de seguridad y la curva de aprendizaje para sus funciones avanzadas.</w:t>
            </w:r>
          </w:p>
        </w:tc>
        <w:tc>
          <w:tcPr>
            <w:tcW w:w="1423" w:type="dxa"/>
          </w:tcPr>
          <w:p w14:paraId="162E98EA" w14:textId="6DB27D31" w:rsidR="0066157D" w:rsidRDefault="00736F83" w:rsidP="006D79A8">
            <w:pPr>
              <w:pStyle w:val="Textoindependiente"/>
              <w:rPr>
                <w:lang w:val="es-ES_tradnl"/>
              </w:rPr>
            </w:pPr>
            <w:r w:rsidRPr="00736F83">
              <w:t>Windows, macOS, en línea (Web), iOS, Android</w:t>
            </w:r>
          </w:p>
        </w:tc>
        <w:tc>
          <w:tcPr>
            <w:tcW w:w="1423" w:type="dxa"/>
          </w:tcPr>
          <w:p w14:paraId="14AD0C39" w14:textId="2DB95460" w:rsidR="0066157D" w:rsidRDefault="00736F83" w:rsidP="006D79A8">
            <w:pPr>
              <w:pStyle w:val="Textoindependiente"/>
              <w:rPr>
                <w:lang w:val="es-ES_tradnl"/>
              </w:rPr>
            </w:pPr>
            <w:r w:rsidRPr="00736F83">
              <w:t>Parte de Microsoft 365 (desde $69.99 USD/año)</w:t>
            </w:r>
          </w:p>
        </w:tc>
        <w:tc>
          <w:tcPr>
            <w:tcW w:w="1424" w:type="dxa"/>
          </w:tcPr>
          <w:p w14:paraId="4DBA978F" w14:textId="5EFDDBBC" w:rsidR="0066157D" w:rsidRDefault="00736F83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1983</w:t>
            </w:r>
          </w:p>
        </w:tc>
      </w:tr>
      <w:tr w:rsidR="0066157D" w14:paraId="3DC11FD0" w14:textId="77777777" w:rsidTr="00996247">
        <w:trPr>
          <w:trHeight w:val="1618"/>
        </w:trPr>
        <w:tc>
          <w:tcPr>
            <w:tcW w:w="1423" w:type="dxa"/>
            <w:shd w:val="clear" w:color="auto" w:fill="00B050"/>
          </w:tcPr>
          <w:p w14:paraId="019CD49B" w14:textId="35D972CD" w:rsidR="0066157D" w:rsidRDefault="00736F83" w:rsidP="006D79A8">
            <w:pPr>
              <w:pStyle w:val="Textoindependiente"/>
              <w:rPr>
                <w:lang w:val="es-ES_tradnl"/>
              </w:rPr>
            </w:pPr>
            <w:r w:rsidRPr="00736F83">
              <w:t xml:space="preserve">Google </w:t>
            </w:r>
            <w:proofErr w:type="spellStart"/>
            <w:r w:rsidRPr="00736F83">
              <w:t>Docs</w:t>
            </w:r>
            <w:proofErr w:type="spellEnd"/>
          </w:p>
        </w:tc>
        <w:tc>
          <w:tcPr>
            <w:tcW w:w="1423" w:type="dxa"/>
            <w:shd w:val="clear" w:color="auto" w:fill="00B050"/>
          </w:tcPr>
          <w:p w14:paraId="7894FF6B" w14:textId="75EE9ECF" w:rsidR="0066157D" w:rsidRDefault="00736F83" w:rsidP="006D79A8">
            <w:pPr>
              <w:pStyle w:val="Textoindependiente"/>
              <w:rPr>
                <w:lang w:val="es-ES_tradnl"/>
              </w:rPr>
            </w:pPr>
            <w:r w:rsidRPr="00736F83">
              <w:t>Google</w:t>
            </w:r>
          </w:p>
        </w:tc>
        <w:tc>
          <w:tcPr>
            <w:tcW w:w="1423" w:type="dxa"/>
            <w:shd w:val="clear" w:color="auto" w:fill="00B050"/>
          </w:tcPr>
          <w:p w14:paraId="0717A629" w14:textId="1E877877" w:rsidR="0066157D" w:rsidRDefault="00736F83" w:rsidP="006D79A8">
            <w:pPr>
              <w:pStyle w:val="Textoindependiente"/>
              <w:rPr>
                <w:lang w:val="es-ES_tradnl"/>
              </w:rPr>
            </w:pPr>
            <w:r w:rsidRPr="00736F83">
              <w:t>Gratis, colaboración en tiempo real, almacenamiento en la nube</w:t>
            </w:r>
          </w:p>
        </w:tc>
        <w:tc>
          <w:tcPr>
            <w:tcW w:w="1423" w:type="dxa"/>
            <w:shd w:val="clear" w:color="auto" w:fill="00B050"/>
          </w:tcPr>
          <w:p w14:paraId="314E1C55" w14:textId="7AECAE4F" w:rsidR="0066157D" w:rsidRDefault="00736F83" w:rsidP="006D79A8">
            <w:pPr>
              <w:pStyle w:val="Textoindependiente"/>
              <w:rPr>
                <w:lang w:val="es-ES_tradnl"/>
              </w:rPr>
            </w:pPr>
            <w:r w:rsidRPr="00736F83">
              <w:t>Necesita Internet, menos funciones avanzadas que Word</w:t>
            </w:r>
          </w:p>
        </w:tc>
        <w:tc>
          <w:tcPr>
            <w:tcW w:w="1423" w:type="dxa"/>
            <w:shd w:val="clear" w:color="auto" w:fill="00B050"/>
          </w:tcPr>
          <w:p w14:paraId="1CA1AD84" w14:textId="41CD4A4C" w:rsidR="0066157D" w:rsidRDefault="00736F83" w:rsidP="006D79A8">
            <w:pPr>
              <w:pStyle w:val="Textoindependiente"/>
              <w:rPr>
                <w:lang w:val="es-ES_tradnl"/>
              </w:rPr>
            </w:pPr>
            <w:r w:rsidRPr="00736F83">
              <w:t>Web, Android, iOS</w:t>
            </w:r>
          </w:p>
        </w:tc>
        <w:tc>
          <w:tcPr>
            <w:tcW w:w="1423" w:type="dxa"/>
            <w:shd w:val="clear" w:color="auto" w:fill="00B050"/>
          </w:tcPr>
          <w:p w14:paraId="018A631E" w14:textId="3CDA4063" w:rsidR="0066157D" w:rsidRDefault="00736F83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Gratis</w:t>
            </w:r>
          </w:p>
        </w:tc>
        <w:tc>
          <w:tcPr>
            <w:tcW w:w="1424" w:type="dxa"/>
            <w:shd w:val="clear" w:color="auto" w:fill="00B050"/>
          </w:tcPr>
          <w:p w14:paraId="35093849" w14:textId="3749252B" w:rsidR="0066157D" w:rsidRDefault="00736F83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2006</w:t>
            </w:r>
          </w:p>
        </w:tc>
      </w:tr>
      <w:tr w:rsidR="0066157D" w14:paraId="05C6B4AC" w14:textId="77777777" w:rsidTr="0066157D">
        <w:trPr>
          <w:trHeight w:val="1353"/>
        </w:trPr>
        <w:tc>
          <w:tcPr>
            <w:tcW w:w="1423" w:type="dxa"/>
          </w:tcPr>
          <w:p w14:paraId="34EE44FE" w14:textId="523E70A9" w:rsidR="0066157D" w:rsidRDefault="00736F83" w:rsidP="006D79A8">
            <w:pPr>
              <w:pStyle w:val="Textoindependiente"/>
              <w:rPr>
                <w:lang w:val="es-ES_tradnl"/>
              </w:rPr>
            </w:pPr>
            <w:r w:rsidRPr="00736F83">
              <w:t xml:space="preserve">LibreOffice </w:t>
            </w:r>
            <w:proofErr w:type="spellStart"/>
            <w:r w:rsidRPr="00736F83">
              <w:t>Writer</w:t>
            </w:r>
            <w:proofErr w:type="spellEnd"/>
          </w:p>
        </w:tc>
        <w:tc>
          <w:tcPr>
            <w:tcW w:w="1423" w:type="dxa"/>
          </w:tcPr>
          <w:p w14:paraId="33D99EF0" w14:textId="7CB3E3BE" w:rsidR="0066157D" w:rsidRDefault="00736F83" w:rsidP="006D79A8">
            <w:pPr>
              <w:pStyle w:val="Textoindependiente"/>
              <w:rPr>
                <w:lang w:val="es-ES_tradnl"/>
              </w:rPr>
            </w:pPr>
            <w:proofErr w:type="spellStart"/>
            <w:r w:rsidRPr="00736F83">
              <w:t>The</w:t>
            </w:r>
            <w:proofErr w:type="spellEnd"/>
            <w:r w:rsidRPr="00736F83">
              <w:t xml:space="preserve"> Document Foundation</w:t>
            </w:r>
          </w:p>
        </w:tc>
        <w:tc>
          <w:tcPr>
            <w:tcW w:w="1423" w:type="dxa"/>
          </w:tcPr>
          <w:p w14:paraId="3EB32EC9" w14:textId="45873957" w:rsidR="0066157D" w:rsidRDefault="00736F83" w:rsidP="006D79A8">
            <w:pPr>
              <w:pStyle w:val="Textoindependiente"/>
              <w:rPr>
                <w:lang w:val="es-ES_tradnl"/>
              </w:rPr>
            </w:pPr>
            <w:r w:rsidRPr="00736F83">
              <w:t>Libre y gratuito, código abierto, alta compatibilidad con formatos</w:t>
            </w:r>
          </w:p>
        </w:tc>
        <w:tc>
          <w:tcPr>
            <w:tcW w:w="1423" w:type="dxa"/>
          </w:tcPr>
          <w:p w14:paraId="7B16A770" w14:textId="0B2008BF" w:rsidR="0066157D" w:rsidRDefault="00736F83" w:rsidP="006D79A8">
            <w:pPr>
              <w:pStyle w:val="Textoindependiente"/>
              <w:rPr>
                <w:lang w:val="es-ES_tradnl"/>
              </w:rPr>
            </w:pPr>
            <w:r w:rsidRPr="00736F83">
              <w:t>Interfaz menos moderna, no tan integrado en la nube</w:t>
            </w:r>
          </w:p>
        </w:tc>
        <w:tc>
          <w:tcPr>
            <w:tcW w:w="1423" w:type="dxa"/>
          </w:tcPr>
          <w:p w14:paraId="2F226C66" w14:textId="7B91693F" w:rsidR="0066157D" w:rsidRDefault="00736F83" w:rsidP="006D79A8">
            <w:pPr>
              <w:pStyle w:val="Textoindependiente"/>
              <w:rPr>
                <w:lang w:val="es-ES_tradnl"/>
              </w:rPr>
            </w:pPr>
            <w:r w:rsidRPr="00736F83">
              <w:t>Windows, macOS, Linux</w:t>
            </w:r>
          </w:p>
        </w:tc>
        <w:tc>
          <w:tcPr>
            <w:tcW w:w="1423" w:type="dxa"/>
          </w:tcPr>
          <w:p w14:paraId="56A55082" w14:textId="24535BA7" w:rsidR="0066157D" w:rsidRDefault="00736F83" w:rsidP="006D79A8">
            <w:pPr>
              <w:pStyle w:val="Textoindependiente"/>
              <w:rPr>
                <w:lang w:val="es-ES_tradnl"/>
              </w:rPr>
            </w:pPr>
            <w:r w:rsidRPr="00736F83">
              <w:t>Gratis</w:t>
            </w:r>
          </w:p>
        </w:tc>
        <w:tc>
          <w:tcPr>
            <w:tcW w:w="1424" w:type="dxa"/>
          </w:tcPr>
          <w:p w14:paraId="1F0E61B2" w14:textId="13062F18" w:rsidR="0066157D" w:rsidRDefault="00736F83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2011</w:t>
            </w:r>
          </w:p>
        </w:tc>
      </w:tr>
      <w:tr w:rsidR="0066157D" w14:paraId="03FFD496" w14:textId="77777777" w:rsidTr="0066157D">
        <w:trPr>
          <w:trHeight w:val="1384"/>
        </w:trPr>
        <w:tc>
          <w:tcPr>
            <w:tcW w:w="1423" w:type="dxa"/>
          </w:tcPr>
          <w:p w14:paraId="330DD725" w14:textId="266FE27B" w:rsidR="0066157D" w:rsidRDefault="00736F83" w:rsidP="006D79A8">
            <w:pPr>
              <w:pStyle w:val="Textoindependiente"/>
              <w:rPr>
                <w:lang w:val="es-ES_tradnl"/>
              </w:rPr>
            </w:pPr>
            <w:r w:rsidRPr="00736F83">
              <w:t>Apple Pages</w:t>
            </w:r>
          </w:p>
        </w:tc>
        <w:tc>
          <w:tcPr>
            <w:tcW w:w="1423" w:type="dxa"/>
          </w:tcPr>
          <w:p w14:paraId="350363CF" w14:textId="02115893" w:rsidR="0066157D" w:rsidRDefault="00736F83" w:rsidP="006D79A8">
            <w:pPr>
              <w:pStyle w:val="Textoindependiente"/>
              <w:rPr>
                <w:lang w:val="es-ES_tradnl"/>
              </w:rPr>
            </w:pPr>
            <w:r w:rsidRPr="00736F83">
              <w:t>Apple</w:t>
            </w:r>
          </w:p>
        </w:tc>
        <w:tc>
          <w:tcPr>
            <w:tcW w:w="1423" w:type="dxa"/>
          </w:tcPr>
          <w:p w14:paraId="5E18CCF8" w14:textId="5F007D8A" w:rsidR="0066157D" w:rsidRDefault="00736F83" w:rsidP="006D79A8">
            <w:pPr>
              <w:pStyle w:val="Textoindependiente"/>
              <w:rPr>
                <w:lang w:val="es-ES_tradnl"/>
              </w:rPr>
            </w:pPr>
            <w:r w:rsidRPr="00736F83">
              <w:t>Gratuito en dispositivos Apple, interfaz sencilla, integración con iCloud</w:t>
            </w:r>
          </w:p>
        </w:tc>
        <w:tc>
          <w:tcPr>
            <w:tcW w:w="1423" w:type="dxa"/>
          </w:tcPr>
          <w:p w14:paraId="787C3EF3" w14:textId="1C756947" w:rsidR="0066157D" w:rsidRDefault="00736F83" w:rsidP="006D79A8">
            <w:pPr>
              <w:pStyle w:val="Textoindependiente"/>
              <w:rPr>
                <w:lang w:val="es-ES_tradnl"/>
              </w:rPr>
            </w:pPr>
            <w:r w:rsidRPr="00736F83">
              <w:t>Solo disponible en ecosistema Apple, menos usado profesionalmente</w:t>
            </w:r>
          </w:p>
        </w:tc>
        <w:tc>
          <w:tcPr>
            <w:tcW w:w="1423" w:type="dxa"/>
          </w:tcPr>
          <w:p w14:paraId="5187EFF4" w14:textId="0B42B008" w:rsidR="0066157D" w:rsidRDefault="00736F83" w:rsidP="006D79A8">
            <w:pPr>
              <w:pStyle w:val="Textoindependiente"/>
              <w:rPr>
                <w:lang w:val="es-ES_tradnl"/>
              </w:rPr>
            </w:pPr>
            <w:r w:rsidRPr="00736F83">
              <w:t>macOS, iOS, Web</w:t>
            </w:r>
          </w:p>
        </w:tc>
        <w:tc>
          <w:tcPr>
            <w:tcW w:w="1423" w:type="dxa"/>
          </w:tcPr>
          <w:p w14:paraId="670D5142" w14:textId="22C23B8F" w:rsidR="0066157D" w:rsidRDefault="00736F83" w:rsidP="006D79A8">
            <w:pPr>
              <w:pStyle w:val="Textoindependiente"/>
              <w:rPr>
                <w:lang w:val="es-ES_tradnl"/>
              </w:rPr>
            </w:pPr>
            <w:r w:rsidRPr="00736F83">
              <w:t>Gratis</w:t>
            </w:r>
          </w:p>
        </w:tc>
        <w:tc>
          <w:tcPr>
            <w:tcW w:w="1424" w:type="dxa"/>
          </w:tcPr>
          <w:p w14:paraId="04F34738" w14:textId="08843968" w:rsidR="0066157D" w:rsidRDefault="00736F83" w:rsidP="006D79A8">
            <w:pPr>
              <w:pStyle w:val="Textoindependiente"/>
              <w:rPr>
                <w:lang w:val="es-ES_tradnl"/>
              </w:rPr>
            </w:pPr>
            <w:r>
              <w:rPr>
                <w:lang w:val="es-ES_tradnl"/>
              </w:rPr>
              <w:t>2005</w:t>
            </w:r>
          </w:p>
        </w:tc>
      </w:tr>
      <w:tr w:rsidR="0066157D" w14:paraId="0D690CE9" w14:textId="77777777" w:rsidTr="0066157D">
        <w:trPr>
          <w:trHeight w:val="1275"/>
        </w:trPr>
        <w:tc>
          <w:tcPr>
            <w:tcW w:w="1423" w:type="dxa"/>
          </w:tcPr>
          <w:p w14:paraId="088B3C89" w14:textId="03CA9BC9" w:rsidR="0066157D" w:rsidRDefault="00736F83" w:rsidP="006D79A8">
            <w:pPr>
              <w:pStyle w:val="Textoindependiente"/>
              <w:rPr>
                <w:lang w:val="es-ES_tradnl"/>
              </w:rPr>
            </w:pPr>
            <w:r w:rsidRPr="00736F83">
              <w:t>WPS Writer</w:t>
            </w:r>
          </w:p>
        </w:tc>
        <w:tc>
          <w:tcPr>
            <w:tcW w:w="1423" w:type="dxa"/>
          </w:tcPr>
          <w:p w14:paraId="609E1687" w14:textId="6A3B4357" w:rsidR="0066157D" w:rsidRDefault="00736F83" w:rsidP="006D79A8">
            <w:pPr>
              <w:pStyle w:val="Textoindependiente"/>
              <w:rPr>
                <w:lang w:val="es-ES_tradnl"/>
              </w:rPr>
            </w:pPr>
            <w:r w:rsidRPr="00736F83">
              <w:t>Kingsoft Office</w:t>
            </w:r>
          </w:p>
        </w:tc>
        <w:tc>
          <w:tcPr>
            <w:tcW w:w="1423" w:type="dxa"/>
          </w:tcPr>
          <w:p w14:paraId="2BD3332D" w14:textId="51FFAE47" w:rsidR="0066157D" w:rsidRDefault="00736F83" w:rsidP="006D79A8">
            <w:pPr>
              <w:pStyle w:val="Textoindependiente"/>
              <w:rPr>
                <w:lang w:val="es-ES_tradnl"/>
              </w:rPr>
            </w:pPr>
            <w:r w:rsidRPr="00736F83">
              <w:t>Muy parecido a Word, gratuito con versión premium, multiplataforma</w:t>
            </w:r>
          </w:p>
        </w:tc>
        <w:tc>
          <w:tcPr>
            <w:tcW w:w="1423" w:type="dxa"/>
          </w:tcPr>
          <w:p w14:paraId="605F2208" w14:textId="44B11503" w:rsidR="0066157D" w:rsidRDefault="00736F83" w:rsidP="006D79A8">
            <w:pPr>
              <w:pStyle w:val="Textoindependiente"/>
              <w:rPr>
                <w:lang w:val="es-ES_tradnl"/>
              </w:rPr>
            </w:pPr>
            <w:r w:rsidRPr="00736F83">
              <w:t>Publicidad en versión gratuita, algunas funciones solo en Premium</w:t>
            </w:r>
          </w:p>
        </w:tc>
        <w:tc>
          <w:tcPr>
            <w:tcW w:w="1423" w:type="dxa"/>
          </w:tcPr>
          <w:p w14:paraId="3CA98132" w14:textId="49D90641" w:rsidR="0066157D" w:rsidRDefault="00736F83" w:rsidP="006D79A8">
            <w:pPr>
              <w:pStyle w:val="Textoindependiente"/>
              <w:rPr>
                <w:lang w:val="es-ES_tradnl"/>
              </w:rPr>
            </w:pPr>
            <w:r w:rsidRPr="00736F83">
              <w:t>Windows, macOS, Linux, Android, iOS</w:t>
            </w:r>
          </w:p>
        </w:tc>
        <w:tc>
          <w:tcPr>
            <w:tcW w:w="1423" w:type="dxa"/>
          </w:tcPr>
          <w:p w14:paraId="4DCE3168" w14:textId="14969CAC" w:rsidR="0066157D" w:rsidRDefault="00736F83" w:rsidP="006D79A8">
            <w:pPr>
              <w:pStyle w:val="Textoindependiente"/>
              <w:rPr>
                <w:lang w:val="es-ES_tradnl"/>
              </w:rPr>
            </w:pPr>
            <w:r w:rsidRPr="00736F83">
              <w:t>Gratis / Premium desde $29.99 USD/año</w:t>
            </w:r>
          </w:p>
        </w:tc>
        <w:tc>
          <w:tcPr>
            <w:tcW w:w="1424" w:type="dxa"/>
          </w:tcPr>
          <w:p w14:paraId="7A4A3F3D" w14:textId="079A7CF0" w:rsidR="0066157D" w:rsidRDefault="00736F83" w:rsidP="006D79A8">
            <w:pPr>
              <w:pStyle w:val="Textoindependiente"/>
              <w:rPr>
                <w:lang w:val="es-ES_tradnl"/>
              </w:rPr>
            </w:pPr>
            <w:r w:rsidRPr="00736F83">
              <w:t>1988</w:t>
            </w:r>
          </w:p>
        </w:tc>
      </w:tr>
    </w:tbl>
    <w:p w14:paraId="276C24F5" w14:textId="77777777" w:rsidR="0066157D" w:rsidRDefault="0066157D" w:rsidP="006D79A8">
      <w:pPr>
        <w:pStyle w:val="Textoindependiente"/>
        <w:rPr>
          <w:lang w:val="es-ES_tradnl"/>
        </w:rPr>
      </w:pPr>
    </w:p>
    <w:p w14:paraId="00294F5F" w14:textId="77777777" w:rsidR="00736F83" w:rsidRDefault="00736F83" w:rsidP="006D79A8">
      <w:pPr>
        <w:pStyle w:val="Textoindependiente"/>
        <w:rPr>
          <w:lang w:val="es-ES_tradnl"/>
        </w:rPr>
      </w:pPr>
    </w:p>
    <w:p w14:paraId="16D781F0" w14:textId="2D6D4CA1" w:rsidR="00736F83" w:rsidRPr="00736F83" w:rsidRDefault="00736F83" w:rsidP="00736F83">
      <w:pPr>
        <w:pStyle w:val="Textoindependiente"/>
      </w:pPr>
      <w:r w:rsidRPr="00736F83">
        <w:t xml:space="preserve">Yo escogería Google </w:t>
      </w:r>
      <w:proofErr w:type="spellStart"/>
      <w:r w:rsidRPr="00736F83">
        <w:t>Docs</w:t>
      </w:r>
      <w:proofErr w:type="spellEnd"/>
      <w:r w:rsidRPr="00736F83">
        <w:t>, por qué:</w:t>
      </w:r>
    </w:p>
    <w:p w14:paraId="64A081AB" w14:textId="77777777" w:rsidR="00736F83" w:rsidRPr="00736F83" w:rsidRDefault="00736F83" w:rsidP="00736F83">
      <w:pPr>
        <w:pStyle w:val="Textoindependiente"/>
        <w:numPr>
          <w:ilvl w:val="0"/>
          <w:numId w:val="16"/>
        </w:numPr>
      </w:pPr>
      <w:r w:rsidRPr="00736F83">
        <w:t>Es gratis y no necesitas pagar licencias.</w:t>
      </w:r>
    </w:p>
    <w:p w14:paraId="7C9B60C6" w14:textId="77777777" w:rsidR="00736F83" w:rsidRPr="00736F83" w:rsidRDefault="00736F83" w:rsidP="00736F83">
      <w:pPr>
        <w:pStyle w:val="Textoindependiente"/>
        <w:numPr>
          <w:ilvl w:val="0"/>
          <w:numId w:val="16"/>
        </w:numPr>
      </w:pPr>
      <w:r w:rsidRPr="00736F83">
        <w:t>Permite trabajo colaborativo en tiempo real, ideal para proyectos en equipo o trabajos escolares.</w:t>
      </w:r>
    </w:p>
    <w:p w14:paraId="6FDC7C18" w14:textId="77777777" w:rsidR="00736F83" w:rsidRPr="00736F83" w:rsidRDefault="00736F83" w:rsidP="00736F83">
      <w:pPr>
        <w:pStyle w:val="Textoindependiente"/>
        <w:numPr>
          <w:ilvl w:val="0"/>
          <w:numId w:val="16"/>
        </w:numPr>
      </w:pPr>
      <w:r w:rsidRPr="00736F83">
        <w:t xml:space="preserve">Se guarda automáticamente en la nube (Google Drive), así no pierdes tu </w:t>
      </w:r>
      <w:proofErr w:type="gramStart"/>
      <w:r w:rsidRPr="00736F83">
        <w:t>información</w:t>
      </w:r>
      <w:proofErr w:type="gramEnd"/>
      <w:r w:rsidRPr="00736F83">
        <w:t xml:space="preserve"> aunque se apague la computadora.</w:t>
      </w:r>
    </w:p>
    <w:p w14:paraId="7891A1C5" w14:textId="77777777" w:rsidR="00736F83" w:rsidRPr="00736F83" w:rsidRDefault="00736F83" w:rsidP="00736F83">
      <w:pPr>
        <w:pStyle w:val="Textoindependiente"/>
        <w:numPr>
          <w:ilvl w:val="0"/>
          <w:numId w:val="16"/>
        </w:numPr>
      </w:pPr>
      <w:r w:rsidRPr="00736F83">
        <w:t>Se puede usar en cualquier dispositivo con Internet, sin instalar programas pesados.</w:t>
      </w:r>
    </w:p>
    <w:p w14:paraId="37464BF7" w14:textId="4BC85715" w:rsidR="00736F83" w:rsidRPr="00736F83" w:rsidRDefault="009E051F" w:rsidP="00736F83">
      <w:pPr>
        <w:pStyle w:val="Textoindependiente"/>
      </w:pPr>
      <w:r w:rsidRPr="009E051F">
        <w:t xml:space="preserve">En </w:t>
      </w:r>
      <w:r w:rsidR="00736F83" w:rsidRPr="00736F83">
        <w:t>Conclusión:</w:t>
      </w:r>
      <w:r w:rsidR="00736F83" w:rsidRPr="00736F83">
        <w:br/>
        <w:t>Lo escogería porque es práctico, accesible y perfecto para estudiantes o trabajos en grupo. Además, su facilidad para compartir documentos con un simple enlace lo hace mucho más rápido que estar enviando archivos.</w:t>
      </w:r>
    </w:p>
    <w:p w14:paraId="04D2CE9B" w14:textId="77777777" w:rsidR="00736F83" w:rsidRPr="009E051F" w:rsidRDefault="00736F83" w:rsidP="006D79A8">
      <w:pPr>
        <w:pStyle w:val="Textoindependiente"/>
        <w:rPr>
          <w:lang w:val="es-ES_tradnl"/>
        </w:rPr>
      </w:pPr>
    </w:p>
    <w:sectPr w:rsidR="00736F83" w:rsidRPr="009E051F" w:rsidSect="00665F95">
      <w:headerReference w:type="default" r:id="rId19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205708" w14:textId="77777777" w:rsidR="000C3A69" w:rsidRDefault="000C3A69" w:rsidP="00590471">
      <w:r>
        <w:separator/>
      </w:r>
    </w:p>
  </w:endnote>
  <w:endnote w:type="continuationSeparator" w:id="0">
    <w:p w14:paraId="3568A82A" w14:textId="77777777" w:rsidR="000C3A69" w:rsidRDefault="000C3A69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6D904E" w14:textId="77777777" w:rsidR="000C3A69" w:rsidRDefault="000C3A69" w:rsidP="00590471">
      <w:r>
        <w:separator/>
      </w:r>
    </w:p>
  </w:footnote>
  <w:footnote w:type="continuationSeparator" w:id="0">
    <w:p w14:paraId="6DA2C925" w14:textId="77777777" w:rsidR="000C3A69" w:rsidRDefault="000C3A69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673F74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D309C68" wp14:editId="3CED1075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8FF960F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3F467EF"/>
    <w:multiLevelType w:val="multilevel"/>
    <w:tmpl w:val="FB5A3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4AB1F3C"/>
    <w:multiLevelType w:val="multilevel"/>
    <w:tmpl w:val="E340B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499342">
    <w:abstractNumId w:val="10"/>
  </w:num>
  <w:num w:numId="2" w16cid:durableId="1385987306">
    <w:abstractNumId w:val="11"/>
  </w:num>
  <w:num w:numId="3" w16cid:durableId="134756726">
    <w:abstractNumId w:val="9"/>
  </w:num>
  <w:num w:numId="4" w16cid:durableId="1464932730">
    <w:abstractNumId w:val="15"/>
  </w:num>
  <w:num w:numId="5" w16cid:durableId="818158082">
    <w:abstractNumId w:val="12"/>
  </w:num>
  <w:num w:numId="6" w16cid:durableId="2016834758">
    <w:abstractNumId w:val="8"/>
  </w:num>
  <w:num w:numId="7" w16cid:durableId="964047186">
    <w:abstractNumId w:val="3"/>
  </w:num>
  <w:num w:numId="8" w16cid:durableId="1575508603">
    <w:abstractNumId w:val="2"/>
  </w:num>
  <w:num w:numId="9" w16cid:durableId="2112581492">
    <w:abstractNumId w:val="1"/>
  </w:num>
  <w:num w:numId="10" w16cid:durableId="2116511255">
    <w:abstractNumId w:val="0"/>
  </w:num>
  <w:num w:numId="11" w16cid:durableId="1471634432">
    <w:abstractNumId w:val="7"/>
  </w:num>
  <w:num w:numId="12" w16cid:durableId="949242987">
    <w:abstractNumId w:val="6"/>
  </w:num>
  <w:num w:numId="13" w16cid:durableId="1064376546">
    <w:abstractNumId w:val="5"/>
  </w:num>
  <w:num w:numId="14" w16cid:durableId="458569181">
    <w:abstractNumId w:val="4"/>
  </w:num>
  <w:num w:numId="15" w16cid:durableId="1110321708">
    <w:abstractNumId w:val="14"/>
  </w:num>
  <w:num w:numId="16" w16cid:durableId="1596597289">
    <w:abstractNumId w:val="13"/>
  </w:num>
  <w:num w:numId="17" w16cid:durableId="15356628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A9F"/>
    <w:rsid w:val="00060042"/>
    <w:rsid w:val="0008685D"/>
    <w:rsid w:val="00090860"/>
    <w:rsid w:val="000C3A69"/>
    <w:rsid w:val="00112FD7"/>
    <w:rsid w:val="00150ABD"/>
    <w:rsid w:val="001946FC"/>
    <w:rsid w:val="001B51D3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62021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D01FA"/>
    <w:rsid w:val="00635D45"/>
    <w:rsid w:val="00653E17"/>
    <w:rsid w:val="0066157D"/>
    <w:rsid w:val="00665F95"/>
    <w:rsid w:val="006A08E8"/>
    <w:rsid w:val="006D79A8"/>
    <w:rsid w:val="0072353B"/>
    <w:rsid w:val="00736F83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96247"/>
    <w:rsid w:val="009D090F"/>
    <w:rsid w:val="009E051F"/>
    <w:rsid w:val="00A31464"/>
    <w:rsid w:val="00A31B16"/>
    <w:rsid w:val="00A33613"/>
    <w:rsid w:val="00A47A8D"/>
    <w:rsid w:val="00A625DE"/>
    <w:rsid w:val="00A642F2"/>
    <w:rsid w:val="00AC6C7E"/>
    <w:rsid w:val="00B00A9F"/>
    <w:rsid w:val="00B4158A"/>
    <w:rsid w:val="00B6466C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965A4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6B45A24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ORATORIO\AppData\Local\Microsoft\Office\16.0\DTS\es-ES%7bA328730D-1E0B-426B-BC41-96EBA174F405%7d\%7bB2282CD4-AFDF-42A1-8B95-0C70A7C7DEE8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E756670F53C74B8CA442E834684A97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8D9877-9746-4664-929D-803AD48AACD4}"/>
      </w:docPartPr>
      <w:docPartBody>
        <w:p w:rsidR="00E671E4" w:rsidRDefault="008D7D21">
          <w:pPr>
            <w:pStyle w:val="E756670F53C74B8CA442E834684A9732"/>
          </w:pPr>
          <w:r w:rsidRPr="00F20161">
            <w:t>Formación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D21"/>
    <w:rsid w:val="008D7D21"/>
    <w:rsid w:val="00907DA4"/>
    <w:rsid w:val="00A642F2"/>
    <w:rsid w:val="00E51BFA"/>
    <w:rsid w:val="00E67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756670F53C74B8CA442E834684A9732">
    <w:name w:val="E756670F53C74B8CA442E834684A9732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{B2282CD4-AFDF-42A1-8B95-0C70A7C7DEE8}tf78128832_win32</Template>
  <TotalTime>0</TotalTime>
  <Pages>2</Pages>
  <Words>426</Words>
  <Characters>2346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2025-09-08T16:08:00Z</dcterms:created>
  <dcterms:modified xsi:type="dcterms:W3CDTF">2025-09-09T02:26:00Z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