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26C054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6F4F392" w14:textId="24F4C763" w:rsidR="003D1B71" w:rsidRPr="00665F95" w:rsidRDefault="001B51D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0" behindDoc="1" locked="0" layoutInCell="1" allowOverlap="1" wp14:anchorId="57602CAD" wp14:editId="26A6E9FB">
                  <wp:simplePos x="0" y="0"/>
                  <wp:positionH relativeFrom="column">
                    <wp:posOffset>-425450</wp:posOffset>
                  </wp:positionH>
                  <wp:positionV relativeFrom="paragraph">
                    <wp:posOffset>-90170</wp:posOffset>
                  </wp:positionV>
                  <wp:extent cx="2638425" cy="1733550"/>
                  <wp:effectExtent l="190500" t="209550" r="200025" b="20955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733550"/>
                          </a:xfrm>
                          <a:prstGeom prst="ellipse">
                            <a:avLst/>
                          </a:prstGeom>
                          <a:ln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>
                            <a:outerShdw blurRad="127000" algn="bl" rotWithShape="0">
                              <a:srgbClr val="000000"/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E3108EC" w14:textId="353636CF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A301A40" w14:textId="5283CA4D" w:rsidR="003D1B71" w:rsidRPr="00665F95" w:rsidRDefault="00B00A9F" w:rsidP="00310F17">
            <w:pPr>
              <w:pStyle w:val="Ttulo"/>
            </w:pPr>
            <w:r>
              <w:t>Mauricio Ruben</w:t>
            </w:r>
            <w:r w:rsidR="003D1B71" w:rsidRPr="00665F95">
              <w:rPr>
                <w:lang w:bidi="es-ES"/>
              </w:rPr>
              <w:br/>
            </w:r>
            <w:r>
              <w:t>Angulo Abraham</w:t>
            </w:r>
          </w:p>
        </w:tc>
      </w:tr>
      <w:tr w:rsidR="003D1B71" w:rsidRPr="00CA16E3" w14:paraId="2366C47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512802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1CA52F2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38439AD" w14:textId="476C6082" w:rsidR="00362021" w:rsidRDefault="003D1B71" w:rsidP="00F20161">
            <w:pPr>
              <w:pStyle w:val="Ttulo2"/>
            </w:pPr>
            <w:r w:rsidRPr="00F20161">
              <w:t>Experiencia</w:t>
            </w:r>
          </w:p>
          <w:p w14:paraId="2F5CA7A5" w14:textId="77777777" w:rsidR="00362021" w:rsidRPr="00665F95" w:rsidRDefault="00362021" w:rsidP="00362021">
            <w:pPr>
              <w:pStyle w:val="Fechas"/>
              <w:spacing w:line="216" w:lineRule="auto"/>
            </w:pPr>
            <w:r>
              <w:t>1/07/2025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>Actualmente</w:t>
            </w:r>
          </w:p>
          <w:p w14:paraId="10982F33" w14:textId="386535F2" w:rsidR="00362021" w:rsidRPr="00665F95" w:rsidRDefault="00362021" w:rsidP="00362021">
            <w:pPr>
              <w:pStyle w:val="Experiencia"/>
              <w:spacing w:line="216" w:lineRule="auto"/>
            </w:pPr>
            <w:r>
              <w:t>Ayudante general</w:t>
            </w:r>
            <w:r w:rsidR="001B51D3">
              <w:rPr>
                <w:rStyle w:val="Textoennegrita"/>
                <w:rFonts w:eastAsia="Calibri"/>
                <w:lang w:bidi="es-ES"/>
              </w:rPr>
              <w:t xml:space="preserve"> en una paletería.</w:t>
            </w:r>
          </w:p>
          <w:p w14:paraId="59DCE966" w14:textId="1867F9A3" w:rsidR="003D1B71" w:rsidRPr="00362021" w:rsidRDefault="003D1B71" w:rsidP="00362021"/>
          <w:p w14:paraId="0AF2E5F2" w14:textId="33873585" w:rsidR="003D1B71" w:rsidRPr="00665F95" w:rsidRDefault="001B51D3" w:rsidP="00665F95">
            <w:pPr>
              <w:pStyle w:val="Fechas"/>
              <w:spacing w:line="216" w:lineRule="auto"/>
            </w:pPr>
            <w:r>
              <w:t>15</w:t>
            </w:r>
            <w:r w:rsidR="00362021">
              <w:t>/0</w:t>
            </w:r>
            <w:r>
              <w:t>1</w:t>
            </w:r>
            <w:r w:rsidR="00362021">
              <w:t>/2025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1/02/2025</w:t>
            </w:r>
          </w:p>
          <w:p w14:paraId="236C1A01" w14:textId="26F6FB1E" w:rsidR="003D1B71" w:rsidRPr="00665F95" w:rsidRDefault="00362021" w:rsidP="00665F95">
            <w:pPr>
              <w:pStyle w:val="Experiencia"/>
              <w:spacing w:line="216" w:lineRule="auto"/>
            </w:pPr>
            <w:r>
              <w:t>Ayudante general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rPr>
                <w:rStyle w:val="Textoennegrita"/>
                <w:rFonts w:eastAsia="Calibri"/>
                <w:lang w:bidi="es-ES"/>
              </w:rPr>
              <w:t>en un salón de eventos y también un ayudante en el sonido</w:t>
            </w:r>
          </w:p>
          <w:p w14:paraId="216C9B8C" w14:textId="76E267CB" w:rsidR="003D1B71" w:rsidRPr="00665F95" w:rsidRDefault="003D1B71" w:rsidP="00665F95">
            <w:pPr>
              <w:spacing w:line="216" w:lineRule="auto"/>
            </w:pPr>
          </w:p>
          <w:sdt>
            <w:sdtPr>
              <w:id w:val="-1554227259"/>
              <w:placeholder>
                <w:docPart w:val="E756670F53C74B8CA442E834684A9732"/>
              </w:placeholder>
              <w:temporary/>
              <w:showingPlcHdr/>
              <w15:appearance w15:val="hidden"/>
            </w:sdtPr>
            <w:sdtEndPr/>
            <w:sdtContent>
              <w:p w14:paraId="5E981C5B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C84A860" w14:textId="0878248D" w:rsidR="003D1B71" w:rsidRPr="00665F95" w:rsidRDefault="00B00A9F" w:rsidP="00665F95">
            <w:pPr>
              <w:pStyle w:val="Nombredelaescuela"/>
              <w:spacing w:line="216" w:lineRule="auto"/>
            </w:pPr>
            <w:r>
              <w:t>Cecyt 13 Ricardo Flores Magón,</w:t>
            </w:r>
            <w:r w:rsidR="003D1B71" w:rsidRPr="00665F95">
              <w:rPr>
                <w:lang w:bidi="es-ES"/>
              </w:rPr>
              <w:t xml:space="preserve"> </w:t>
            </w:r>
            <w:r>
              <w:t>CDMX, Taxqueña</w:t>
            </w:r>
          </w:p>
          <w:p w14:paraId="583C3221" w14:textId="58CD486A" w:rsidR="003D1B71" w:rsidRDefault="00B00A9F" w:rsidP="00665F95">
            <w:pPr>
              <w:pStyle w:val="Listaconvietas"/>
              <w:spacing w:line="216" w:lineRule="auto"/>
            </w:pPr>
            <w:r>
              <w:t xml:space="preserve">En este nivel académico tuve la oportunidad de crear </w:t>
            </w:r>
            <w:r w:rsidR="00362021">
              <w:t>una</w:t>
            </w:r>
            <w:r>
              <w:t xml:space="preserve"> empresa con ayuda de un equipo en el cual </w:t>
            </w:r>
            <w:r w:rsidR="00362021">
              <w:t>elaboramos</w:t>
            </w:r>
            <w:r>
              <w:t xml:space="preserve"> todos los estados financieros de nuestra empresa</w:t>
            </w:r>
            <w:r w:rsidR="00362021">
              <w:t xml:space="preserve"> y con ello llegar a la conclusión si es viable o no.</w:t>
            </w:r>
          </w:p>
          <w:p w14:paraId="565FE818" w14:textId="169896EB" w:rsidR="00362021" w:rsidRDefault="001B51D3" w:rsidP="00665F95">
            <w:pPr>
              <w:pStyle w:val="Listaconvietas"/>
              <w:spacing w:line="216" w:lineRule="auto"/>
            </w:pPr>
            <w:r>
              <w:t>Egresado</w:t>
            </w:r>
            <w:r w:rsidR="00362021">
              <w:t xml:space="preserve"> en </w:t>
            </w:r>
            <w:r>
              <w:t>Técnico</w:t>
            </w:r>
            <w:r w:rsidR="00362021">
              <w:t xml:space="preserve"> en </w:t>
            </w:r>
            <w:r>
              <w:t>Contaduría</w:t>
            </w:r>
          </w:p>
          <w:p w14:paraId="5BBD9972" w14:textId="67DE5E1C" w:rsidR="00362021" w:rsidRPr="00665F95" w:rsidRDefault="00362021" w:rsidP="00665F95">
            <w:pPr>
              <w:pStyle w:val="Listaconvietas"/>
              <w:spacing w:line="216" w:lineRule="auto"/>
            </w:pPr>
            <w:r>
              <w:t>También realicé mi servicio social en un programa en línea donde conseguí algunos certificados.</w:t>
            </w:r>
          </w:p>
          <w:p w14:paraId="185C123A" w14:textId="5F48E008" w:rsidR="003D1B71" w:rsidRPr="00F20161" w:rsidRDefault="00362021" w:rsidP="00F20161">
            <w:pPr>
              <w:pStyle w:val="Ttulo2"/>
            </w:pPr>
            <w:r>
              <w:t>Habilidades</w:t>
            </w:r>
          </w:p>
          <w:p w14:paraId="1F3406AD" w14:textId="695D9970" w:rsidR="003D1B71" w:rsidRDefault="00362021" w:rsidP="00665F95">
            <w:pPr>
              <w:spacing w:line="216" w:lineRule="auto"/>
            </w:pPr>
            <w:r>
              <w:t>-Manejo básico de Excel</w:t>
            </w:r>
          </w:p>
          <w:p w14:paraId="18A44985" w14:textId="3DBD210C" w:rsidR="00362021" w:rsidRDefault="00362021" w:rsidP="00665F95">
            <w:pPr>
              <w:spacing w:line="216" w:lineRule="auto"/>
            </w:pPr>
            <w:r>
              <w:t>-Conocimiento básicos en estados financieros</w:t>
            </w:r>
          </w:p>
          <w:p w14:paraId="1BA99E8E" w14:textId="36420AB2" w:rsidR="00362021" w:rsidRPr="00665F95" w:rsidRDefault="00362021" w:rsidP="00665F95">
            <w:pPr>
              <w:spacing w:line="216" w:lineRule="auto"/>
            </w:pPr>
            <w:r>
              <w:t>-Conocimientos básicos de las NIF, NIA</w:t>
            </w:r>
          </w:p>
          <w:p w14:paraId="29F0D8E4" w14:textId="1DFAFF38" w:rsidR="003D1B71" w:rsidRPr="00F20161" w:rsidRDefault="00362021" w:rsidP="00F20161">
            <w:pPr>
              <w:pStyle w:val="Ttulo2"/>
            </w:pPr>
            <w:r>
              <w:t>Idiomas</w:t>
            </w:r>
          </w:p>
          <w:p w14:paraId="5E0D11AC" w14:textId="09140CBE" w:rsidR="003D1B71" w:rsidRDefault="00362021" w:rsidP="00665F95">
            <w:pPr>
              <w:spacing w:line="216" w:lineRule="auto"/>
            </w:pPr>
            <w:r>
              <w:t>English con un nivel medio</w:t>
            </w:r>
          </w:p>
          <w:p w14:paraId="0C8347D1" w14:textId="3453ACAC" w:rsidR="00362021" w:rsidRPr="00362021" w:rsidRDefault="00362021" w:rsidP="00665F95">
            <w:pPr>
              <w:spacing w:line="216" w:lineRule="auto"/>
            </w:pPr>
            <w:r>
              <w:t>Español lengua nativa</w:t>
            </w:r>
          </w:p>
        </w:tc>
      </w:tr>
      <w:tr w:rsidR="003D1B71" w:rsidRPr="00CA16E3" w14:paraId="7A14FA3C" w14:textId="77777777" w:rsidTr="003D1B71">
        <w:trPr>
          <w:trHeight w:val="1164"/>
        </w:trPr>
        <w:tc>
          <w:tcPr>
            <w:tcW w:w="720" w:type="dxa"/>
          </w:tcPr>
          <w:p w14:paraId="388CC5A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B877422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67EF55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F98201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67F0F02F" w14:textId="77777777" w:rsidTr="003D1B71">
        <w:trPr>
          <w:trHeight w:val="543"/>
        </w:trPr>
        <w:tc>
          <w:tcPr>
            <w:tcW w:w="720" w:type="dxa"/>
          </w:tcPr>
          <w:p w14:paraId="11D0B9C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72A83C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192DA07" wp14:editId="29C33E5F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14BF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CACC317" w14:textId="6861C9A0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C. 10 de Mayo, El mirador Nativitas N.49</w:t>
            </w:r>
          </w:p>
          <w:p w14:paraId="4AC51329" w14:textId="37B9C8CC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CDMX, 16459</w:t>
            </w:r>
          </w:p>
        </w:tc>
        <w:tc>
          <w:tcPr>
            <w:tcW w:w="423" w:type="dxa"/>
            <w:vMerge/>
          </w:tcPr>
          <w:p w14:paraId="057CE28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30A948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74DE01" w14:textId="77777777" w:rsidTr="003D1B71">
        <w:trPr>
          <w:trHeight w:val="183"/>
        </w:trPr>
        <w:tc>
          <w:tcPr>
            <w:tcW w:w="720" w:type="dxa"/>
          </w:tcPr>
          <w:p w14:paraId="213B1F8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4365450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34D771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DDDF10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D34089C" w14:textId="77777777" w:rsidTr="003D1B71">
        <w:trPr>
          <w:trHeight w:val="624"/>
        </w:trPr>
        <w:tc>
          <w:tcPr>
            <w:tcW w:w="720" w:type="dxa"/>
          </w:tcPr>
          <w:p w14:paraId="3C75B03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F7193D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23C97DB" wp14:editId="299A822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FE62C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8FDD0C" w14:textId="03DA100D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5582973397</w:t>
            </w:r>
          </w:p>
        </w:tc>
        <w:tc>
          <w:tcPr>
            <w:tcW w:w="423" w:type="dxa"/>
            <w:vMerge/>
          </w:tcPr>
          <w:p w14:paraId="152015C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AF0A69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56868FD" w14:textId="77777777" w:rsidTr="003D1B71">
        <w:trPr>
          <w:trHeight w:val="183"/>
        </w:trPr>
        <w:tc>
          <w:tcPr>
            <w:tcW w:w="720" w:type="dxa"/>
          </w:tcPr>
          <w:p w14:paraId="603B180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155F5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CF8740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28863C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8929CE3" w14:textId="77777777" w:rsidTr="003D1B71">
        <w:trPr>
          <w:trHeight w:val="633"/>
        </w:trPr>
        <w:tc>
          <w:tcPr>
            <w:tcW w:w="720" w:type="dxa"/>
          </w:tcPr>
          <w:p w14:paraId="0190856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59C16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7EF01A" wp14:editId="4BCDCD3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A498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5DDDEC" w14:textId="3AE640A6" w:rsidR="003D1B71" w:rsidRPr="00CA16E3" w:rsidRDefault="00B00A9F" w:rsidP="00B00A9F">
            <w:pPr>
              <w:pStyle w:val="Ttulo2"/>
              <w:rPr>
                <w:lang w:val="es-ES_tradnl"/>
              </w:rPr>
            </w:pPr>
            <w:r>
              <w:rPr>
                <w:lang w:val="es-ES_tradnl"/>
              </w:rPr>
              <w:t>mauricio.aa.170501</w:t>
            </w:r>
          </w:p>
        </w:tc>
        <w:tc>
          <w:tcPr>
            <w:tcW w:w="423" w:type="dxa"/>
            <w:vMerge/>
          </w:tcPr>
          <w:p w14:paraId="6217609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5E2603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93A5D50" w14:textId="77777777" w:rsidTr="003D1B71">
        <w:trPr>
          <w:trHeight w:val="174"/>
        </w:trPr>
        <w:tc>
          <w:tcPr>
            <w:tcW w:w="720" w:type="dxa"/>
          </w:tcPr>
          <w:p w14:paraId="3B99880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C0567E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66F516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9279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5338084" w14:textId="77777777" w:rsidTr="003D1B71">
        <w:trPr>
          <w:trHeight w:val="633"/>
        </w:trPr>
        <w:tc>
          <w:tcPr>
            <w:tcW w:w="720" w:type="dxa"/>
          </w:tcPr>
          <w:p w14:paraId="1F1A700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448653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145B009" wp14:editId="597F1DF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0A0AC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60541C" w14:textId="44010BAC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mauricio_13.04</w:t>
            </w:r>
          </w:p>
        </w:tc>
        <w:tc>
          <w:tcPr>
            <w:tcW w:w="423" w:type="dxa"/>
            <w:vMerge/>
          </w:tcPr>
          <w:p w14:paraId="2287A18C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84D369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868BAD1" w14:textId="77777777" w:rsidTr="00665F95">
        <w:trPr>
          <w:trHeight w:val="4071"/>
        </w:trPr>
        <w:tc>
          <w:tcPr>
            <w:tcW w:w="720" w:type="dxa"/>
          </w:tcPr>
          <w:p w14:paraId="33D61CF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82342B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3BC27B4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EFF6F9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4D397EE" w14:textId="437C0F88" w:rsidR="007F5B63" w:rsidRDefault="007F5B63" w:rsidP="006D79A8">
      <w:pPr>
        <w:pStyle w:val="Textoindependiente"/>
        <w:rPr>
          <w:lang w:val="es-ES_tradnl"/>
        </w:rPr>
      </w:pPr>
    </w:p>
    <w:p w14:paraId="096CA389" w14:textId="27CA6B0E" w:rsidR="0066157D" w:rsidRDefault="0066157D" w:rsidP="006D79A8">
      <w:pPr>
        <w:pStyle w:val="Textoindependiente"/>
        <w:rPr>
          <w:lang w:val="es-ES_tradnl"/>
        </w:rPr>
      </w:pPr>
    </w:p>
    <w:p w14:paraId="1B79B8FA" w14:textId="27BA0DD6" w:rsidR="0066157D" w:rsidRDefault="0066157D" w:rsidP="006D79A8">
      <w:pPr>
        <w:pStyle w:val="Textoindependiente"/>
        <w:rPr>
          <w:lang w:val="es-ES_tradnl"/>
        </w:rPr>
      </w:pPr>
    </w:p>
    <w:p w14:paraId="27B19B5E" w14:textId="63A229B5" w:rsidR="0066157D" w:rsidRDefault="0066157D" w:rsidP="006D79A8">
      <w:pPr>
        <w:pStyle w:val="Textoindependiente"/>
        <w:rPr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23"/>
        <w:gridCol w:w="1423"/>
        <w:gridCol w:w="1423"/>
        <w:gridCol w:w="1423"/>
        <w:gridCol w:w="1423"/>
        <w:gridCol w:w="1423"/>
        <w:gridCol w:w="1424"/>
      </w:tblGrid>
      <w:tr w:rsidR="0066157D" w14:paraId="6685B63B" w14:textId="77777777" w:rsidTr="0066157D">
        <w:tc>
          <w:tcPr>
            <w:tcW w:w="1423" w:type="dxa"/>
          </w:tcPr>
          <w:p w14:paraId="7F1CC982" w14:textId="3768FADA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NOMBRE</w:t>
            </w:r>
          </w:p>
        </w:tc>
        <w:tc>
          <w:tcPr>
            <w:tcW w:w="1423" w:type="dxa"/>
          </w:tcPr>
          <w:p w14:paraId="0E6B8201" w14:textId="4272DBD1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COMPAÑIA</w:t>
            </w:r>
          </w:p>
        </w:tc>
        <w:tc>
          <w:tcPr>
            <w:tcW w:w="1423" w:type="dxa"/>
          </w:tcPr>
          <w:p w14:paraId="4D672AEB" w14:textId="2DACBDF3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VENTAJAS</w:t>
            </w:r>
          </w:p>
        </w:tc>
        <w:tc>
          <w:tcPr>
            <w:tcW w:w="1423" w:type="dxa"/>
          </w:tcPr>
          <w:p w14:paraId="09E648F3" w14:textId="057629ED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DESVENTAJAS</w:t>
            </w:r>
          </w:p>
        </w:tc>
        <w:tc>
          <w:tcPr>
            <w:tcW w:w="1423" w:type="dxa"/>
          </w:tcPr>
          <w:p w14:paraId="62894201" w14:textId="7469F352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SISTEMA OPERATIVO</w:t>
            </w:r>
          </w:p>
        </w:tc>
        <w:tc>
          <w:tcPr>
            <w:tcW w:w="1423" w:type="dxa"/>
          </w:tcPr>
          <w:p w14:paraId="46B61540" w14:textId="070BB800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PRECIO </w:t>
            </w:r>
          </w:p>
        </w:tc>
        <w:tc>
          <w:tcPr>
            <w:tcW w:w="1424" w:type="dxa"/>
          </w:tcPr>
          <w:p w14:paraId="525A1FE0" w14:textId="7D094365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AÑO</w:t>
            </w:r>
          </w:p>
        </w:tc>
      </w:tr>
      <w:tr w:rsidR="0066157D" w14:paraId="0A553347" w14:textId="77777777" w:rsidTr="0066157D">
        <w:trPr>
          <w:trHeight w:val="1728"/>
        </w:trPr>
        <w:tc>
          <w:tcPr>
            <w:tcW w:w="1423" w:type="dxa"/>
          </w:tcPr>
          <w:p w14:paraId="32ACD7D1" w14:textId="764842ED" w:rsidR="0066157D" w:rsidRDefault="0066157D" w:rsidP="006D79A8">
            <w:pPr>
              <w:pStyle w:val="Textoindependiente"/>
              <w:rPr>
                <w:lang w:val="es-ES_tradnl"/>
              </w:rPr>
            </w:pPr>
            <w:r w:rsidRPr="0066157D">
              <w:rPr>
                <w:lang w:val="es-ES_tradnl"/>
              </w:rPr>
              <w:t>Microsoft Word</w:t>
            </w:r>
          </w:p>
        </w:tc>
        <w:tc>
          <w:tcPr>
            <w:tcW w:w="1423" w:type="dxa"/>
          </w:tcPr>
          <w:p w14:paraId="2BE0335C" w14:textId="2CB428B8" w:rsidR="0066157D" w:rsidRDefault="0066157D" w:rsidP="006D79A8">
            <w:pPr>
              <w:pStyle w:val="Textoindependiente"/>
              <w:rPr>
                <w:lang w:val="es-ES_tradnl"/>
              </w:rPr>
            </w:pPr>
            <w:r w:rsidRPr="0066157D">
              <w:rPr>
                <w:lang w:val="es-ES_tradnl"/>
              </w:rPr>
              <w:t>Microsoft Word</w:t>
            </w:r>
          </w:p>
        </w:tc>
        <w:tc>
          <w:tcPr>
            <w:tcW w:w="1423" w:type="dxa"/>
          </w:tcPr>
          <w:p w14:paraId="531F205F" w14:textId="65270C98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t>H</w:t>
            </w:r>
            <w:r>
              <w:t>erramientas de formato y corrección, plantillas, colaboración y acceso desde múltiples dispositivos</w:t>
            </w:r>
            <w:r>
              <w:t>.</w:t>
            </w:r>
          </w:p>
        </w:tc>
        <w:tc>
          <w:tcPr>
            <w:tcW w:w="1423" w:type="dxa"/>
          </w:tcPr>
          <w:p w14:paraId="6C29AF15" w14:textId="761A26B8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</w:t>
            </w:r>
            <w:r w:rsidRPr="0066157D">
              <w:rPr>
                <w:lang w:val="es-ES_tradnl"/>
              </w:rPr>
              <w:t>u costo de licencia, la necesidad de una computadora potente, los riesgos de seguridad y la curva de aprendizaje para sus funciones avanzadas.</w:t>
            </w:r>
          </w:p>
        </w:tc>
        <w:tc>
          <w:tcPr>
            <w:tcW w:w="1423" w:type="dxa"/>
          </w:tcPr>
          <w:p w14:paraId="162E98EA" w14:textId="43C9DCD3" w:rsidR="0066157D" w:rsidRDefault="0066157D" w:rsidP="006D79A8">
            <w:pPr>
              <w:pStyle w:val="Textoindependiente"/>
              <w:rPr>
                <w:lang w:val="es-ES_tradnl"/>
              </w:rPr>
            </w:pPr>
            <w:r w:rsidRPr="0066157D">
              <w:rPr>
                <w:lang w:val="es-ES_tradnl"/>
              </w:rPr>
              <w:t>Windows y macOS</w:t>
            </w:r>
          </w:p>
        </w:tc>
        <w:tc>
          <w:tcPr>
            <w:tcW w:w="1423" w:type="dxa"/>
          </w:tcPr>
          <w:p w14:paraId="14AD0C39" w14:textId="67CBF92A" w:rsidR="0066157D" w:rsidRDefault="0066157D" w:rsidP="006D79A8">
            <w:pPr>
              <w:pStyle w:val="Textoindependiente"/>
              <w:rPr>
                <w:lang w:val="es-ES_tradnl"/>
              </w:rPr>
            </w:pPr>
            <w:r w:rsidRPr="0066157D">
              <w:rPr>
                <w:lang w:val="es-ES_tradnl"/>
              </w:rPr>
              <w:t>varía según la suscripción o compra única (Office 2024)</w:t>
            </w:r>
          </w:p>
        </w:tc>
        <w:tc>
          <w:tcPr>
            <w:tcW w:w="1424" w:type="dxa"/>
          </w:tcPr>
          <w:p w14:paraId="4DBA978F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</w:tr>
      <w:tr w:rsidR="0066157D" w14:paraId="3DC11FD0" w14:textId="77777777" w:rsidTr="0066157D">
        <w:trPr>
          <w:trHeight w:val="1618"/>
        </w:trPr>
        <w:tc>
          <w:tcPr>
            <w:tcW w:w="1423" w:type="dxa"/>
          </w:tcPr>
          <w:p w14:paraId="019CD49B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7894FF6B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0717A629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314E1C55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1CA1AD84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018A631E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4" w:type="dxa"/>
          </w:tcPr>
          <w:p w14:paraId="35093849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</w:tr>
      <w:tr w:rsidR="0066157D" w14:paraId="05C6B4AC" w14:textId="77777777" w:rsidTr="0066157D">
        <w:trPr>
          <w:trHeight w:val="1353"/>
        </w:trPr>
        <w:tc>
          <w:tcPr>
            <w:tcW w:w="1423" w:type="dxa"/>
          </w:tcPr>
          <w:p w14:paraId="34EE44FE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33D99EF0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3EB32EC9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7B16A770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2F226C66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56A55082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4" w:type="dxa"/>
          </w:tcPr>
          <w:p w14:paraId="1F0E61B2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</w:tr>
      <w:tr w:rsidR="0066157D" w14:paraId="03FFD496" w14:textId="77777777" w:rsidTr="0066157D">
        <w:trPr>
          <w:trHeight w:val="1384"/>
        </w:trPr>
        <w:tc>
          <w:tcPr>
            <w:tcW w:w="1423" w:type="dxa"/>
          </w:tcPr>
          <w:p w14:paraId="330DD725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350363CF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5E18CCF8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787C3EF3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5187EFF4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670D5142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4" w:type="dxa"/>
          </w:tcPr>
          <w:p w14:paraId="04F34738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</w:tr>
      <w:tr w:rsidR="0066157D" w14:paraId="0D690CE9" w14:textId="77777777" w:rsidTr="0066157D">
        <w:trPr>
          <w:trHeight w:val="1275"/>
        </w:trPr>
        <w:tc>
          <w:tcPr>
            <w:tcW w:w="1423" w:type="dxa"/>
          </w:tcPr>
          <w:p w14:paraId="088B3C89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609E1687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2BD3332D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605F2208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3CA98132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3" w:type="dxa"/>
          </w:tcPr>
          <w:p w14:paraId="4DCE3168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  <w:tc>
          <w:tcPr>
            <w:tcW w:w="1424" w:type="dxa"/>
          </w:tcPr>
          <w:p w14:paraId="7A4A3F3D" w14:textId="77777777" w:rsidR="0066157D" w:rsidRDefault="0066157D" w:rsidP="006D79A8">
            <w:pPr>
              <w:pStyle w:val="Textoindependiente"/>
              <w:rPr>
                <w:lang w:val="es-ES_tradnl"/>
              </w:rPr>
            </w:pPr>
          </w:p>
        </w:tc>
      </w:tr>
    </w:tbl>
    <w:p w14:paraId="276C24F5" w14:textId="77777777" w:rsidR="0066157D" w:rsidRPr="00CA16E3" w:rsidRDefault="0066157D" w:rsidP="006D79A8">
      <w:pPr>
        <w:pStyle w:val="Textoindependiente"/>
        <w:rPr>
          <w:lang w:val="es-ES_tradnl"/>
        </w:rPr>
      </w:pPr>
    </w:p>
    <w:sectPr w:rsidR="0066157D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D3556" w14:textId="77777777" w:rsidR="00A625DE" w:rsidRDefault="00A625DE" w:rsidP="00590471">
      <w:r>
        <w:separator/>
      </w:r>
    </w:p>
  </w:endnote>
  <w:endnote w:type="continuationSeparator" w:id="0">
    <w:p w14:paraId="354E10C2" w14:textId="77777777" w:rsidR="00A625DE" w:rsidRDefault="00A625D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1AA0C" w14:textId="77777777" w:rsidR="00A625DE" w:rsidRDefault="00A625DE" w:rsidP="00590471">
      <w:r>
        <w:separator/>
      </w:r>
    </w:p>
  </w:footnote>
  <w:footnote w:type="continuationSeparator" w:id="0">
    <w:p w14:paraId="1D4FA82A" w14:textId="77777777" w:rsidR="00A625DE" w:rsidRDefault="00A625D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73F74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D309C68" wp14:editId="3CED107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FF960F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9F"/>
    <w:rsid w:val="00060042"/>
    <w:rsid w:val="0008685D"/>
    <w:rsid w:val="00090860"/>
    <w:rsid w:val="00112FD7"/>
    <w:rsid w:val="00150ABD"/>
    <w:rsid w:val="001946FC"/>
    <w:rsid w:val="001B51D3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62021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157D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625DE"/>
    <w:rsid w:val="00AC6C7E"/>
    <w:rsid w:val="00B00A9F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965A4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B45A2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\AppData\Local\Microsoft\Office\16.0\DTS\es-ES%7bA328730D-1E0B-426B-BC41-96EBA174F405%7d\%7bB2282CD4-AFDF-42A1-8B95-0C70A7C7DEE8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56670F53C74B8CA442E834684A9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D9877-9746-4664-929D-803AD48AACD4}"/>
      </w:docPartPr>
      <w:docPartBody>
        <w:p w:rsidR="00E671E4" w:rsidRDefault="008D7D21">
          <w:pPr>
            <w:pStyle w:val="E756670F53C74B8CA442E834684A9732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D21"/>
    <w:rsid w:val="008D7D21"/>
    <w:rsid w:val="00E51BFA"/>
    <w:rsid w:val="00E6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756670F53C74B8CA442E834684A9732">
    <w:name w:val="E756670F53C74B8CA442E834684A9732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{B2282CD4-AFDF-42A1-8B95-0C70A7C7DEE8}tf78128832_win32</Template>
  <TotalTime>0</TotalTime>
  <Pages>2</Pages>
  <Words>212</Words>
  <Characters>1171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2025-09-08T16:08:00Z</dcterms:created>
  <dcterms:modified xsi:type="dcterms:W3CDTF">2025-09-08T16:48:00Z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