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131" w:type="dxa"/>
        <w:tblLook w:val="0600" w:firstRow="0" w:lastRow="0" w:firstColumn="0" w:lastColumn="0" w:noHBand="1" w:noVBand="1"/>
      </w:tblPr>
      <w:tblGrid>
        <w:gridCol w:w="6819"/>
        <w:gridCol w:w="3312"/>
      </w:tblGrid>
      <w:tr w:rsidR="007971D4" w14:paraId="266A16C8" w14:textId="77777777" w:rsidTr="00B54986">
        <w:trPr>
          <w:trHeight w:val="1530"/>
        </w:trPr>
        <w:tc>
          <w:tcPr>
            <w:tcW w:w="6819" w:type="dxa"/>
            <w:vMerge w:val="restart"/>
            <w:tcMar>
              <w:left w:w="115" w:type="dxa"/>
              <w:right w:w="216" w:type="dxa"/>
            </w:tcMar>
          </w:tcPr>
          <w:p w14:paraId="700375AB" w14:textId="4E955952" w:rsidR="007971D4" w:rsidRPr="00B54986" w:rsidRDefault="00E84400" w:rsidP="00B54986">
            <w:pPr>
              <w:pStyle w:val="Fecha"/>
            </w:pPr>
            <w:r>
              <w:t xml:space="preserve">09 de </w:t>
            </w:r>
            <w:proofErr w:type="gramStart"/>
            <w:r>
              <w:t>Septiembre</w:t>
            </w:r>
            <w:proofErr w:type="gramEnd"/>
            <w:r>
              <w:t>, 2025</w:t>
            </w:r>
          </w:p>
          <w:p w14:paraId="4FC613B0" w14:textId="77777777" w:rsidR="007971D4" w:rsidRPr="00B54986" w:rsidRDefault="007971D4" w:rsidP="00B54986"/>
          <w:p w14:paraId="66A92B2C" w14:textId="2C8B34B1" w:rsidR="00E84400" w:rsidRDefault="00E84400" w:rsidP="00E84400">
            <w:r>
              <w:t xml:space="preserve">Estimado </w:t>
            </w:r>
            <w:r w:rsidR="00EC0630">
              <w:t xml:space="preserve">Pedro Pardo </w:t>
            </w:r>
            <w:proofErr w:type="spellStart"/>
            <w:r w:rsidR="00EC0630">
              <w:t>Ramirez</w:t>
            </w:r>
            <w:proofErr w:type="spellEnd"/>
            <w:r>
              <w:t>,</w:t>
            </w:r>
          </w:p>
          <w:p w14:paraId="02EA2E93" w14:textId="51E229BA" w:rsidR="00E84400" w:rsidRDefault="00E84400" w:rsidP="00E84400">
            <w:r>
              <w:t>Nuestra clínica ha crecido y, con el fin de seguir proporcionándole el mejor nivel de cuidados posible, hemos añadido un nuevo proveedor. Nos complace dar la bienvenida al Dr</w:t>
            </w:r>
            <w:r>
              <w:t>a</w:t>
            </w:r>
            <w:r>
              <w:t xml:space="preserve">. Sara Hernández Pérez a </w:t>
            </w:r>
            <w:r>
              <w:t xml:space="preserve">La curadora S.A de C.V </w:t>
            </w:r>
            <w:r>
              <w:t xml:space="preserve">a partir del </w:t>
            </w:r>
            <w:r>
              <w:t>10/09/2025.</w:t>
            </w:r>
          </w:p>
          <w:p w14:paraId="6D096CFB" w14:textId="03DCA75B" w:rsidR="00E84400" w:rsidRPr="00E84400" w:rsidRDefault="00E84400" w:rsidP="00E84400">
            <w:pPr>
              <w:pStyle w:val="Nombredelmdico"/>
              <w:jc w:val="left"/>
              <w:rPr>
                <w:lang w:val="es-ES"/>
              </w:rPr>
            </w:pPr>
            <w:r>
              <w:t>L</w:t>
            </w:r>
            <w:r>
              <w:t xml:space="preserve">a Dr. </w:t>
            </w:r>
            <w:r>
              <w:t xml:space="preserve"> </w:t>
            </w:r>
            <w:r>
              <w:rPr>
                <w:lang w:val="es-ES"/>
              </w:rPr>
              <w:t>Sara Hernández Pérez</w:t>
            </w:r>
            <w:r>
              <w:rPr>
                <w:lang w:val="es-ES"/>
              </w:rPr>
              <w:t xml:space="preserve"> </w:t>
            </w:r>
            <w:r>
              <w:t>se une a nosotros desde</w:t>
            </w:r>
            <w:r>
              <w:t xml:space="preserve"> el estado de </w:t>
            </w:r>
            <w:proofErr w:type="gramStart"/>
            <w:r>
              <w:t>Guerrero</w:t>
            </w:r>
            <w:r>
              <w:t xml:space="preserve"> .</w:t>
            </w:r>
            <w:proofErr w:type="gramEnd"/>
            <w:r>
              <w:t xml:space="preserve"> </w:t>
            </w:r>
            <w:r>
              <w:t xml:space="preserve">Ella </w:t>
            </w:r>
            <w:r>
              <w:t>se ha graduado en</w:t>
            </w:r>
            <w:r>
              <w:t xml:space="preserve"> la Univerdidad Autonoma de México</w:t>
            </w:r>
            <w:r>
              <w:t xml:space="preserve"> y ha estado </w:t>
            </w:r>
            <w:proofErr w:type="spellStart"/>
            <w:r>
              <w:t>ejerciendo</w:t>
            </w:r>
            <w:proofErr w:type="spellEnd"/>
            <w:r>
              <w:t xml:space="preserve"> </w:t>
            </w:r>
            <w:proofErr w:type="spellStart"/>
            <w:r>
              <w:t>durante</w:t>
            </w:r>
            <w:proofErr w:type="spellEnd"/>
            <w:r>
              <w:t xml:space="preserve"> </w:t>
            </w:r>
            <w:r>
              <w:t xml:space="preserve">20 </w:t>
            </w:r>
            <w:proofErr w:type="spellStart"/>
            <w:r>
              <w:t>años</w:t>
            </w:r>
            <w:proofErr w:type="spellEnd"/>
            <w:r>
              <w:t xml:space="preserve">. Sus </w:t>
            </w:r>
            <w:proofErr w:type="spellStart"/>
            <w:r>
              <w:t>especialidades</w:t>
            </w:r>
            <w:proofErr w:type="spellEnd"/>
            <w:r>
              <w:t xml:space="preserve"> </w:t>
            </w:r>
            <w:proofErr w:type="spellStart"/>
            <w:r>
              <w:t>incluyen</w:t>
            </w:r>
            <w:proofErr w:type="spellEnd"/>
            <w:r>
              <w:t xml:space="preserve"> </w:t>
            </w:r>
            <w:proofErr w:type="spellStart"/>
            <w:r>
              <w:t>enfermeria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Odontologa,etc</w:t>
            </w:r>
            <w:proofErr w:type="spellEnd"/>
            <w:proofErr w:type="gramEnd"/>
            <w:r>
              <w:t xml:space="preserve"> </w:t>
            </w:r>
            <w:r>
              <w:t>.</w:t>
            </w:r>
          </w:p>
          <w:p w14:paraId="1DA6C024" w14:textId="11D2D3B3" w:rsidR="00E84400" w:rsidRDefault="00E84400" w:rsidP="00E84400">
            <w:r>
              <w:t xml:space="preserve">En su tiempo libre, </w:t>
            </w:r>
            <w:r>
              <w:t>la Dra.</w:t>
            </w:r>
            <w:r>
              <w:t xml:space="preserve"> Sara Hernández Pérez</w:t>
            </w:r>
            <w:r>
              <w:t xml:space="preserve"> </w:t>
            </w:r>
            <w:r>
              <w:t xml:space="preserve">disfruta </w:t>
            </w:r>
            <w:r>
              <w:t>salir con su familia e ir al cine</w:t>
            </w:r>
            <w:r w:rsidR="00EC0630">
              <w:t>. También ha sido maestra en la UNAM</w:t>
            </w:r>
          </w:p>
          <w:p w14:paraId="44F4459E" w14:textId="2AE7EE2A" w:rsidR="00E84400" w:rsidRDefault="00E84400" w:rsidP="00E84400">
            <w:r>
              <w:t>Puede reservar una cita con la Dr.</w:t>
            </w:r>
            <w:r w:rsidR="00EC0630">
              <w:t xml:space="preserve"> </w:t>
            </w:r>
            <w:r w:rsidR="00EC0630">
              <w:t>Sara Hernández Pérez</w:t>
            </w:r>
            <w:r>
              <w:t xml:space="preserve"> en nuestro sitio web </w:t>
            </w:r>
            <w:r w:rsidR="00EC0630">
              <w:t xml:space="preserve">de Instagram curadoa_172.2  </w:t>
            </w:r>
            <w:r>
              <w:t xml:space="preserve"> o llamar a nuestra oficina al 901.555.0134.</w:t>
            </w:r>
          </w:p>
          <w:p w14:paraId="0D5516E8" w14:textId="6E92F37B" w:rsidR="00E84400" w:rsidRDefault="00E84400" w:rsidP="00E84400">
            <w:r>
              <w:t>¡Esperamos verle pronto!</w:t>
            </w:r>
          </w:p>
          <w:p w14:paraId="1BE9565E" w14:textId="1BA62794" w:rsidR="00B54986" w:rsidRPr="00B54986" w:rsidRDefault="00B54986" w:rsidP="00E84400"/>
          <w:sdt>
            <w:sdtPr>
              <w:id w:val="-2131776594"/>
              <w:placeholder>
                <w:docPart w:val="C4456E18642840DEB497330ACE5BC7D3"/>
              </w:placeholder>
              <w:temporary/>
              <w:showingPlcHdr/>
              <w15:appearance w15:val="hidden"/>
            </w:sdtPr>
            <w:sdtEndPr/>
            <w:sdtContent>
              <w:p w14:paraId="61A30F57" w14:textId="77777777" w:rsidR="00B54986" w:rsidRPr="00B54986" w:rsidRDefault="00B54986" w:rsidP="00B54986">
                <w:pPr>
                  <w:pStyle w:val="Cierre"/>
                </w:pPr>
                <w:r w:rsidRPr="00B54986">
                  <w:rPr>
                    <w:lang w:bidi="es-ES"/>
                  </w:rPr>
                  <w:t>Atentamente,</w:t>
                </w:r>
              </w:p>
            </w:sdtContent>
          </w:sdt>
          <w:p w14:paraId="4790697A" w14:textId="0E798A99" w:rsidR="00B54986" w:rsidRDefault="00EC0630" w:rsidP="00B54986">
            <w:r w:rsidRPr="00EC0630">
              <w:t>curadora S.A de C.V</w:t>
            </w:r>
            <w:r>
              <w:t xml:space="preserve"> 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46E0F94" wp14:editId="5903E4DE">
                      <wp:extent cx="304800" cy="304800"/>
                      <wp:effectExtent l="0" t="0" r="0" b="0"/>
                      <wp:docPr id="4" name="Rectángulo 4" descr="Farmacia Medica De Diseño De Logotipo Plantilla Vector ...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06558F2" id="Rectángulo 4" o:spid="_x0000_s1026" alt="Farmacia Medica De Diseño De Logotipo Plantilla Vector ..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3312" w:type="dxa"/>
          </w:tcPr>
          <w:p w14:paraId="38E5A69C" w14:textId="6B481872" w:rsidR="007971D4" w:rsidRPr="00B54986" w:rsidRDefault="007971D4" w:rsidP="00B54986">
            <w:pPr>
              <w:pStyle w:val="Direccin"/>
            </w:pPr>
          </w:p>
          <w:p w14:paraId="5D358F54" w14:textId="27695FED" w:rsidR="007971D4" w:rsidRPr="00B54986" w:rsidRDefault="00EC0630" w:rsidP="00B54986">
            <w:pPr>
              <w:pStyle w:val="Direccin"/>
            </w:pPr>
            <w:r>
              <w:t>5587387272</w:t>
            </w:r>
          </w:p>
          <w:p w14:paraId="6AC86F7E" w14:textId="36FB241D" w:rsidR="007971D4" w:rsidRDefault="00EC0630" w:rsidP="00B54986">
            <w:pPr>
              <w:pStyle w:val="Direccin"/>
            </w:pPr>
            <w:r>
              <w:t>IG sara.384_332</w:t>
            </w:r>
          </w:p>
        </w:tc>
      </w:tr>
      <w:tr w:rsidR="007971D4" w14:paraId="408F52C5" w14:textId="77777777" w:rsidTr="00B54986">
        <w:trPr>
          <w:trHeight w:val="3771"/>
        </w:trPr>
        <w:tc>
          <w:tcPr>
            <w:tcW w:w="6819" w:type="dxa"/>
            <w:vMerge/>
            <w:tcMar>
              <w:left w:w="115" w:type="dxa"/>
              <w:right w:w="216" w:type="dxa"/>
            </w:tcMar>
          </w:tcPr>
          <w:p w14:paraId="4EF8C09C" w14:textId="77777777" w:rsidR="007971D4" w:rsidRDefault="007971D4" w:rsidP="00825C1C"/>
        </w:tc>
        <w:tc>
          <w:tcPr>
            <w:tcW w:w="3312" w:type="dxa"/>
            <w:vAlign w:val="bottom"/>
          </w:tcPr>
          <w:p w14:paraId="3802053A" w14:textId="24F3199A" w:rsidR="007971D4" w:rsidRDefault="00B54986" w:rsidP="00B54986">
            <w:pPr>
              <w:ind w:right="-12"/>
              <w:jc w:val="right"/>
            </w:pPr>
            <w:r>
              <w:rPr>
                <w:noProof/>
                <w:lang w:bidi="es-ES"/>
              </w:rPr>
              <mc:AlternateContent>
                <mc:Choice Requires="wpg">
                  <w:drawing>
                    <wp:inline distT="0" distB="0" distL="0" distR="0" wp14:anchorId="0A3B04DF" wp14:editId="2720415A">
                      <wp:extent cx="1887855" cy="1887855"/>
                      <wp:effectExtent l="0" t="0" r="0" b="0"/>
                      <wp:docPr id="2" name="Grupo 2" descr="foto de rostro de mujer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87855" cy="1887855"/>
                                <a:chOff x="0" y="0"/>
                                <a:chExt cx="1887855" cy="18878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" name="Imagen 11" descr="Marcador de posición de foto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 flipH="1">
                                  <a:off x="0" y="0"/>
                                  <a:ext cx="1887855" cy="1887855"/>
                                </a:xfrm>
                                <a:custGeom>
                                  <a:avLst/>
                                  <a:gdLst>
                                    <a:gd name="connsiteX0" fmla="*/ 1888018 w 1888018"/>
                                    <a:gd name="connsiteY0" fmla="*/ 0 h 1888018"/>
                                    <a:gd name="connsiteX1" fmla="*/ 0 w 1888018"/>
                                    <a:gd name="connsiteY1" fmla="*/ 0 h 1888018"/>
                                    <a:gd name="connsiteX2" fmla="*/ 0 w 1888018"/>
                                    <a:gd name="connsiteY2" fmla="*/ 1888018 h 1888018"/>
                                    <a:gd name="connsiteX3" fmla="*/ 1888018 w 1888018"/>
                                    <a:gd name="connsiteY3" fmla="*/ 1888018 h 188801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1888018" h="1888018">
                                      <a:moveTo>
                                        <a:pt x="188801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888018"/>
                                      </a:lnTo>
                                      <a:lnTo>
                                        <a:pt x="1888018" y="1888018"/>
                                      </a:lnTo>
                                      <a:close/>
                                    </a:path>
                                  </a:pathLst>
                                </a:custGeom>
                              </pic:spPr>
                            </pic:pic>
                            <wps:wsp>
                              <wps:cNvPr id="12" name="Cuadro de texto 55"/>
                              <wps:cNvSpPr txBox="1"/>
                              <wps:spPr>
                                <a:xfrm>
                                  <a:off x="28576" y="1554479"/>
                                  <a:ext cx="1762760" cy="3333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txbx>
                                <w:txbxContent>
                                  <w:p w14:paraId="01FE04D8" w14:textId="60AA3642" w:rsidR="00B54986" w:rsidRPr="008F2DC6" w:rsidRDefault="00E84400" w:rsidP="00B54986">
                                    <w:pPr>
                                      <w:pStyle w:val="Nombredelmdico"/>
                                      <w:rPr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lang w:val="es-ES"/>
                                      </w:rPr>
                                      <w:t>Dra. Sara Hernández Pérez</w:t>
                                    </w:r>
                                  </w:p>
                                </w:txbxContent>
                              </wps:txbx>
                              <wps:bodyPr wrap="square" lIns="72000" tIns="0" rIns="72000" bIns="0" rtlCol="0" anchor="ctr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A3B04DF" id="Grupo 2" o:spid="_x0000_s1026" alt="foto de rostro de mujer" style="width:148.65pt;height:148.65pt;mso-position-horizontal-relative:char;mso-position-vertical-relative:line" coordsize="18878,18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11" o:spid="_x0000_s1027" type="#_x0000_t75" alt="Marcador de posición de foto" style="position:absolute;width:18878;height:18878;flip:x;visibility:visible;mso-wrap-style:square" coordsize="1888018,1888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" path="m1888018,l,,,1888018r1888018,l1888018,xe">
                        <v:imagedata r:id="rId10" o:title="Marcador de posición de foto"/>
                        <v:formulas/>
                        <v:path o:extrusionok="t" o:connecttype="custom" o:connectlocs="1887855,0;0,0;0,1887855;1887855,1887855" o:connectangles="0,0,0,0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Cuadro de texto 55" o:spid="_x0000_s1028" type="#_x0000_t202" style="position:absolute;left:285;top:15544;width:17628;height:3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" fillcolor="white [3212]" stroked="f">
                        <v:textbox inset="2mm,0,2mm,0">
                          <w:txbxContent>
                            <w:p w14:paraId="01FE04D8" w14:textId="60AA3642" w:rsidR="00B54986" w:rsidRPr="008F2DC6" w:rsidRDefault="00E84400" w:rsidP="00B54986">
                              <w:pPr>
                                <w:pStyle w:val="Nombredelmdico"/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Dra. Sara Hernández Pérez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7971D4" w14:paraId="3374D66A" w14:textId="77777777" w:rsidTr="00B54986">
        <w:trPr>
          <w:trHeight w:val="2836"/>
        </w:trPr>
        <w:tc>
          <w:tcPr>
            <w:tcW w:w="6819" w:type="dxa"/>
            <w:vMerge/>
            <w:tcMar>
              <w:left w:w="115" w:type="dxa"/>
              <w:right w:w="216" w:type="dxa"/>
            </w:tcMar>
          </w:tcPr>
          <w:p w14:paraId="55671B18" w14:textId="77777777" w:rsidR="007971D4" w:rsidRDefault="007971D4" w:rsidP="00825C1C"/>
        </w:tc>
        <w:tc>
          <w:tcPr>
            <w:tcW w:w="3312" w:type="dxa"/>
          </w:tcPr>
          <w:p w14:paraId="6F874527" w14:textId="10DB306F" w:rsidR="007971D4" w:rsidRDefault="007971D4" w:rsidP="00825C1C"/>
        </w:tc>
      </w:tr>
    </w:tbl>
    <w:p w14:paraId="2452740E" w14:textId="1D29F53A" w:rsidR="005A20B8" w:rsidRDefault="00EC0630" w:rsidP="00825C1C">
      <w:r>
        <w:rPr>
          <w:noProof/>
        </w:rPr>
        <w:drawing>
          <wp:anchor distT="0" distB="0" distL="114300" distR="114300" simplePos="0" relativeHeight="251659264" behindDoc="1" locked="0" layoutInCell="1" allowOverlap="1" wp14:anchorId="0F5813AB" wp14:editId="4ABEF186">
            <wp:simplePos x="0" y="0"/>
            <wp:positionH relativeFrom="page">
              <wp:posOffset>6134100</wp:posOffset>
            </wp:positionH>
            <wp:positionV relativeFrom="paragraph">
              <wp:posOffset>-7200265</wp:posOffset>
            </wp:positionV>
            <wp:extent cx="1419225" cy="1419225"/>
            <wp:effectExtent l="0" t="0" r="9525" b="9525"/>
            <wp:wrapNone/>
            <wp:docPr id="10" name="Imagen 10" descr="8.000+ Logo Farmacia Ilustraciones de Stock, gráficos vectoriales libres de  derechos y clip art - iStock | Cruz farma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8.000+ Logo Farmacia Ilustraciones de Stock, gráficos vectoriales libres de  derechos y clip art - iStock | Cruz farmaci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531" cy="141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BE9F042" wp14:editId="08B30293">
            <wp:extent cx="2143125" cy="2143125"/>
            <wp:effectExtent l="0" t="0" r="9525" b="9525"/>
            <wp:docPr id="13" name="Imagen 13" descr="8.000+ Logo Farmacia Ilustraciones de Stock, gráficos vectoriales libres de  derechos y clip art - iStock | Cruz farma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8.000+ Logo Farmacia Ilustraciones de Stock, gráficos vectoriales libres de  derechos y clip art - iStock | Cruz farmaci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2540C0DF" wp14:editId="0BD0B64A">
            <wp:simplePos x="0" y="0"/>
            <wp:positionH relativeFrom="margin">
              <wp:align>left</wp:align>
            </wp:positionH>
            <wp:positionV relativeFrom="paragraph">
              <wp:posOffset>-399415</wp:posOffset>
            </wp:positionV>
            <wp:extent cx="2143125" cy="2143125"/>
            <wp:effectExtent l="0" t="0" r="9525" b="9525"/>
            <wp:wrapNone/>
            <wp:docPr id="9" name="Imagen 9" descr="8.000+ Logo Farmacia Ilustraciones de Stock, gráficos vectoriales libres de  derechos y clip art - iStock | Cruz farma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8.000+ Logo Farmacia Ilustraciones de Stock, gráficos vectoriales libres de  derechos y clip art - iStock | Cruz farmaci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A20B8" w:rsidSect="00923244">
      <w:headerReference w:type="default" r:id="rId12"/>
      <w:pgSz w:w="11906" w:h="16838" w:code="9"/>
      <w:pgMar w:top="2592" w:right="4306" w:bottom="72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C792C4" w14:textId="77777777" w:rsidR="009C19A6" w:rsidRDefault="009C19A6" w:rsidP="00825C1C">
      <w:r>
        <w:separator/>
      </w:r>
    </w:p>
  </w:endnote>
  <w:endnote w:type="continuationSeparator" w:id="0">
    <w:p w14:paraId="14127FD1" w14:textId="77777777" w:rsidR="009C19A6" w:rsidRDefault="009C19A6" w:rsidP="00825C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69232D" w14:textId="77777777" w:rsidR="009C19A6" w:rsidRDefault="009C19A6" w:rsidP="00825C1C">
      <w:r>
        <w:separator/>
      </w:r>
    </w:p>
  </w:footnote>
  <w:footnote w:type="continuationSeparator" w:id="0">
    <w:p w14:paraId="4C911662" w14:textId="77777777" w:rsidR="009C19A6" w:rsidRDefault="009C19A6" w:rsidP="00825C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A2814" w14:textId="77777777" w:rsidR="006B3150" w:rsidRDefault="00923244" w:rsidP="00B54986">
    <w:pPr>
      <w:pStyle w:val="Encabezado"/>
      <w:ind w:right="-3586"/>
      <w:jc w:val="right"/>
    </w:pPr>
    <w:r>
      <w:rPr>
        <w:noProof/>
        <w:lang w:bidi="es-ES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192D61F8" wp14:editId="7D14165F">
              <wp:simplePos x="0" y="0"/>
              <wp:positionH relativeFrom="page">
                <wp:posOffset>5248275</wp:posOffset>
              </wp:positionH>
              <wp:positionV relativeFrom="page">
                <wp:posOffset>152400</wp:posOffset>
              </wp:positionV>
              <wp:extent cx="2258696" cy="10344150"/>
              <wp:effectExtent l="0" t="0" r="8255" b="0"/>
              <wp:wrapNone/>
              <wp:docPr id="1" name="Grupo 1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58696" cy="10344150"/>
                        <a:chOff x="0" y="0"/>
                        <a:chExt cx="2246631" cy="9575800"/>
                      </a:xfrm>
                    </wpg:grpSpPr>
                    <wps:wsp>
                      <wps:cNvPr id="3" name="Rectángulo 3">
                        <a:extLst>
                          <a:ext uri="{FF2B5EF4-FFF2-40B4-BE49-F238E27FC236}">
                            <a16:creationId xmlns:a16="http://schemas.microsoft.com/office/drawing/2014/main" id="{453321EE-830F-4C8A-8306-8B61D4CA3A79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>
                          <a:off x="1874520" y="53340"/>
                          <a:ext cx="324493" cy="324568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46" name="Imagen 46">
                          <a:extLst>
                            <a:ext uri="{FF2B5EF4-FFF2-40B4-BE49-F238E27FC236}">
                              <a16:creationId xmlns:a16="http://schemas.microsoft.com/office/drawing/2014/main" id="{959AC6C1-BCDF-4046-A52A-4B701F49F298}"/>
                            </a:ex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00043" y="0"/>
                          <a:ext cx="1346588" cy="9575800"/>
                        </a:xfrm>
                        <a:custGeom>
                          <a:avLst/>
                          <a:gdLst>
                            <a:gd name="connsiteX0" fmla="*/ 0 w 1259999"/>
                            <a:gd name="connsiteY0" fmla="*/ 0 h 9576000"/>
                            <a:gd name="connsiteX1" fmla="*/ 897598 w 1259999"/>
                            <a:gd name="connsiteY1" fmla="*/ 0 h 9576000"/>
                            <a:gd name="connsiteX2" fmla="*/ 1259999 w 1259999"/>
                            <a:gd name="connsiteY2" fmla="*/ 362401 h 9576000"/>
                            <a:gd name="connsiteX3" fmla="*/ 1259999 w 1259999"/>
                            <a:gd name="connsiteY3" fmla="*/ 9576000 h 9576000"/>
                            <a:gd name="connsiteX4" fmla="*/ 0 w 1259999"/>
                            <a:gd name="connsiteY4" fmla="*/ 9576000 h 9576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59999" h="9576000">
                              <a:moveTo>
                                <a:pt x="0" y="0"/>
                              </a:moveTo>
                              <a:lnTo>
                                <a:pt x="897598" y="0"/>
                              </a:lnTo>
                              <a:lnTo>
                                <a:pt x="1259999" y="362401"/>
                              </a:lnTo>
                              <a:lnTo>
                                <a:pt x="1259999" y="9576000"/>
                              </a:lnTo>
                              <a:lnTo>
                                <a:pt x="0" y="9576000"/>
                              </a:lnTo>
                              <a:close/>
                            </a:path>
                          </a:pathLst>
                        </a:custGeom>
                      </pic:spPr>
                    </pic:pic>
                    <wps:wsp>
                      <wps:cNvPr id="5" name="Rectángulo 5">
                        <a:extLst>
                          <a:ext uri="{FF2B5EF4-FFF2-40B4-BE49-F238E27FC236}">
                            <a16:creationId xmlns:a16="http://schemas.microsoft.com/office/drawing/2014/main" id="{4FB03EB0-31AC-464A-A4CF-52AA945A224D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>
                          <a:off x="0" y="1379220"/>
                          <a:ext cx="2068018" cy="340360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CB0C38D" id="Grupo 1" o:spid="_x0000_s1026" alt="&quot;&quot;" style="position:absolute;margin-left:413.25pt;margin-top:12pt;width:177.85pt;height:814.5pt;z-index:-251657216;mso-position-horizontal-relative:page;mso-position-vertical-relative:page;mso-width-relative:margin;mso-height-relative:margin" coordsize="22466,957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">
              <v:rect id="Rectángulo 3" o:spid="_x0000_s1027" alt="&quot;&quot;" style="position:absolute;left:18745;top:533;width:3245;height:32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" fillcolor="#548dd4 [1951]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46" o:spid="_x0000_s1028" type="#_x0000_t75" alt="&quot;&quot;" style="position:absolute;left:9000;width:13466;height:95758;visibility:visible;mso-wrap-style:square" coordsize="1259999,957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" path="m,l897598,r362401,362401l1259999,9576000,,9576000,,xe">
                <v:imagedata r:id="rId2" o:title=""/>
                <v:formulas/>
                <v:path o:extrusionok="t" o:connecttype="custom" o:connectlocs="0,0;959282,0;1346588,362393;1346588,9575800;0,9575800" o:connectangles="0,0,0,0,0"/>
              </v:shape>
              <v:rect id="Rectángulo 5" o:spid="_x0000_s1029" alt="&quot;&quot;" style="position:absolute;top:13792;width:20680;height:34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" fillcolor="#f2f2f2 [3052]" stroked="f" strokeweight="1pt"/>
              <w10:wrap anchorx="page" anchory="page"/>
            </v:group>
          </w:pict>
        </mc:Fallback>
      </mc:AlternateContent>
    </w:r>
    <w:r w:rsidR="00B54986">
      <w:rPr>
        <w:noProof/>
        <w:lang w:bidi="es-ES"/>
      </w:rPr>
      <w:drawing>
        <wp:inline distT="0" distB="0" distL="0" distR="0" wp14:anchorId="06AB2BF5" wp14:editId="6FC209C7">
          <wp:extent cx="865273" cy="920115"/>
          <wp:effectExtent l="0" t="0" r="0" b="0"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n 14" descr="Marcador de posición del logotipo&#10;"/>
                  <pic:cNvPicPr>
                    <a:picLocks noChangeAspect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5273" cy="9201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NDQ1MLAwMjIAUpYWRko6SsGpxcWZ+XkgBSa1ABigKUQsAAAA"/>
  </w:docVars>
  <w:rsids>
    <w:rsidRoot w:val="00E84400"/>
    <w:rsid w:val="00015200"/>
    <w:rsid w:val="00020953"/>
    <w:rsid w:val="00037E9C"/>
    <w:rsid w:val="0010668D"/>
    <w:rsid w:val="001805B1"/>
    <w:rsid w:val="001A422C"/>
    <w:rsid w:val="002B6BD0"/>
    <w:rsid w:val="003309A4"/>
    <w:rsid w:val="003B01F4"/>
    <w:rsid w:val="003B1521"/>
    <w:rsid w:val="003C7C5F"/>
    <w:rsid w:val="0051165A"/>
    <w:rsid w:val="00512333"/>
    <w:rsid w:val="005A20B8"/>
    <w:rsid w:val="00610254"/>
    <w:rsid w:val="00645C78"/>
    <w:rsid w:val="0065365B"/>
    <w:rsid w:val="006B3150"/>
    <w:rsid w:val="007718C6"/>
    <w:rsid w:val="007971D4"/>
    <w:rsid w:val="007C307D"/>
    <w:rsid w:val="007E1163"/>
    <w:rsid w:val="0080682C"/>
    <w:rsid w:val="00825C1C"/>
    <w:rsid w:val="00844259"/>
    <w:rsid w:val="008464C9"/>
    <w:rsid w:val="008F2DC6"/>
    <w:rsid w:val="00923244"/>
    <w:rsid w:val="009C19A6"/>
    <w:rsid w:val="009E70CA"/>
    <w:rsid w:val="00B54986"/>
    <w:rsid w:val="00BB696A"/>
    <w:rsid w:val="00C80395"/>
    <w:rsid w:val="00CD21B1"/>
    <w:rsid w:val="00E132A0"/>
    <w:rsid w:val="00E6177E"/>
    <w:rsid w:val="00E77DCC"/>
    <w:rsid w:val="00E84400"/>
    <w:rsid w:val="00EB7003"/>
    <w:rsid w:val="00EC0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32D83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iPriority="9" w:qFormat="1"/>
    <w:lsdException w:name="heading 2" w:semiHidden="1" w:uiPriority="9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4986"/>
    <w:pPr>
      <w:spacing w:after="200" w:line="240" w:lineRule="auto"/>
    </w:pPr>
    <w:rPr>
      <w:rFonts w:eastAsiaTheme="minorEastAsia" w:hAnsi="Franklin Gothic Book"/>
      <w:color w:val="000000" w:themeColor="text1"/>
      <w:kern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semiHidden/>
    <w:rsid w:val="006B3150"/>
    <w:pPr>
      <w:tabs>
        <w:tab w:val="center" w:pos="4680"/>
        <w:tab w:val="right" w:pos="9360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B54986"/>
    <w:rPr>
      <w:rFonts w:eastAsiaTheme="minorEastAsia" w:hAnsi="Franklin Gothic Book"/>
      <w:color w:val="000000" w:themeColor="text1"/>
      <w:kern w:val="24"/>
    </w:rPr>
  </w:style>
  <w:style w:type="paragraph" w:styleId="Piedepgina">
    <w:name w:val="footer"/>
    <w:basedOn w:val="Normal"/>
    <w:link w:val="PiedepginaCar"/>
    <w:uiPriority w:val="99"/>
    <w:semiHidden/>
    <w:rsid w:val="006B3150"/>
    <w:pPr>
      <w:tabs>
        <w:tab w:val="center" w:pos="4680"/>
        <w:tab w:val="right" w:pos="9360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B54986"/>
    <w:rPr>
      <w:rFonts w:eastAsiaTheme="minorEastAsia" w:hAnsi="Franklin Gothic Book"/>
      <w:color w:val="000000" w:themeColor="text1"/>
      <w:kern w:val="24"/>
    </w:rPr>
  </w:style>
  <w:style w:type="paragraph" w:styleId="NormalWeb">
    <w:name w:val="Normal (Web)"/>
    <w:basedOn w:val="Normal"/>
    <w:uiPriority w:val="99"/>
    <w:semiHidden/>
    <w:rsid w:val="006B3150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paragraph" w:customStyle="1" w:styleId="Direccin">
    <w:name w:val="Dirección"/>
    <w:basedOn w:val="Normal"/>
    <w:qFormat/>
    <w:rsid w:val="00B54986"/>
    <w:pPr>
      <w:spacing w:before="240" w:after="0"/>
      <w:ind w:right="144"/>
      <w:contextualSpacing/>
      <w:jc w:val="right"/>
    </w:pPr>
    <w:rPr>
      <w:rFonts w:hAnsiTheme="minorHAnsi"/>
      <w:sz w:val="20"/>
    </w:rPr>
  </w:style>
  <w:style w:type="paragraph" w:customStyle="1" w:styleId="Nombredelmdico">
    <w:name w:val="Nombre del médico"/>
    <w:basedOn w:val="NormalWeb"/>
    <w:qFormat/>
    <w:rsid w:val="007971D4"/>
    <w:pPr>
      <w:spacing w:before="0" w:beforeAutospacing="0" w:after="0" w:afterAutospacing="0"/>
      <w:jc w:val="center"/>
    </w:pPr>
    <w:rPr>
      <w:rFonts w:asciiTheme="minorHAnsi" w:hAnsiTheme="minorHAnsi"/>
      <w:sz w:val="22"/>
      <w:lang w:val="en-ZA"/>
    </w:rPr>
  </w:style>
  <w:style w:type="table" w:styleId="Tablaconcuadrcula">
    <w:name w:val="Table Grid"/>
    <w:basedOn w:val="Tablanormal"/>
    <w:uiPriority w:val="39"/>
    <w:rsid w:val="007971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7971D4"/>
    <w:rPr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B54986"/>
    <w:pPr>
      <w:spacing w:before="1080"/>
    </w:pPr>
  </w:style>
  <w:style w:type="character" w:customStyle="1" w:styleId="FechaCar">
    <w:name w:val="Fecha Car"/>
    <w:basedOn w:val="Fuentedeprrafopredeter"/>
    <w:link w:val="Fecha"/>
    <w:uiPriority w:val="99"/>
    <w:rsid w:val="00B54986"/>
    <w:rPr>
      <w:rFonts w:eastAsiaTheme="minorEastAsia" w:hAnsi="Franklin Gothic Book"/>
      <w:color w:val="000000" w:themeColor="text1"/>
      <w:kern w:val="24"/>
    </w:rPr>
  </w:style>
  <w:style w:type="paragraph" w:styleId="Cierre">
    <w:name w:val="Closing"/>
    <w:basedOn w:val="Normal"/>
    <w:link w:val="CierreCar"/>
    <w:uiPriority w:val="99"/>
    <w:rsid w:val="00B54986"/>
    <w:pPr>
      <w:spacing w:after="600"/>
    </w:pPr>
  </w:style>
  <w:style w:type="character" w:customStyle="1" w:styleId="CierreCar">
    <w:name w:val="Cierre Car"/>
    <w:basedOn w:val="Fuentedeprrafopredeter"/>
    <w:link w:val="Cierre"/>
    <w:uiPriority w:val="99"/>
    <w:rsid w:val="00B54986"/>
    <w:rPr>
      <w:rFonts w:eastAsiaTheme="minorEastAsia" w:hAnsi="Franklin Gothic Book"/>
      <w:color w:val="000000" w:themeColor="text1"/>
      <w:kern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0682C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0682C"/>
    <w:rPr>
      <w:rFonts w:ascii="Segoe UI" w:eastAsiaTheme="minorEastAsia" w:hAnsi="Segoe UI" w:cs="Segoe UI"/>
      <w:color w:val="000000" w:themeColor="text1"/>
      <w:kern w:val="24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boratorios\AppData\Roaming\Microsoft\Templates\Carta%20de%20presentaci&#243;n%20del%20proveedor%20m&#233;dic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4456E18642840DEB497330ACE5BC7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304A46-6515-4437-B2D0-4F4BAF9F20C4}"/>
      </w:docPartPr>
      <w:docPartBody>
        <w:p w:rsidR="00000000" w:rsidRDefault="000603DA">
          <w:pPr>
            <w:pStyle w:val="C4456E18642840DEB497330ACE5BC7D3"/>
          </w:pPr>
          <w:r w:rsidRPr="00B54986">
            <w:rPr>
              <w:lang w:bidi="es-ES"/>
            </w:rPr>
            <w:t>Atentamente,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476"/>
    <w:rsid w:val="000603DA"/>
    <w:rsid w:val="003C6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9F37AEC078141A596CAC270162DE86E">
    <w:name w:val="89F37AEC078141A596CAC270162DE86E"/>
  </w:style>
  <w:style w:type="paragraph" w:customStyle="1" w:styleId="FA951B8628394821AB3B5AE7747A5625">
    <w:name w:val="FA951B8628394821AB3B5AE7747A5625"/>
  </w:style>
  <w:style w:type="paragraph" w:customStyle="1" w:styleId="C4456E18642840DEB497330ACE5BC7D3">
    <w:name w:val="C4456E18642840DEB497330ACE5BC7D3"/>
  </w:style>
  <w:style w:type="paragraph" w:customStyle="1" w:styleId="706950F1E2C1442CA11EA62E14F84B37">
    <w:name w:val="706950F1E2C1442CA11EA62E14F84B37"/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customStyle="1" w:styleId="AAED8647CC054EED930D2E64D0B265EE">
    <w:name w:val="AAED8647CC054EED930D2E64D0B265EE"/>
  </w:style>
  <w:style w:type="paragraph" w:customStyle="1" w:styleId="10AB0B017C9C4924BBA426D5C023743C">
    <w:name w:val="10AB0B017C9C4924BBA426D5C023743C"/>
  </w:style>
  <w:style w:type="paragraph" w:customStyle="1" w:styleId="B12BB147AFCD43A8A8E6B2529797FC3D">
    <w:name w:val="B12BB147AFCD43A8A8E6B2529797FC3D"/>
  </w:style>
  <w:style w:type="paragraph" w:customStyle="1" w:styleId="688A62AA81A547F7ABFC34FF67E1629A">
    <w:name w:val="688A62AA81A547F7ABFC34FF67E1629A"/>
  </w:style>
  <w:style w:type="paragraph" w:customStyle="1" w:styleId="258EA7BE9E0142BFB0238E1736D3FACE">
    <w:name w:val="258EA7BE9E0142BFB0238E1736D3FACE"/>
  </w:style>
  <w:style w:type="paragraph" w:customStyle="1" w:styleId="AD7F7DCDF7C54F20A38ECEE430202B9F">
    <w:name w:val="AD7F7DCDF7C54F20A38ECEE430202B9F"/>
    <w:rsid w:val="003C647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Business Theme to use">
  <a:themeElements>
    <a:clrScheme name="BUS_Activity Based Cost Tracke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F7F5E6"/>
      </a:accent1>
      <a:accent2>
        <a:srgbClr val="333A56"/>
      </a:accent2>
      <a:accent3>
        <a:srgbClr val="52658F"/>
      </a:accent3>
      <a:accent4>
        <a:srgbClr val="E8E8E8"/>
      </a:accent4>
      <a:accent5>
        <a:srgbClr val="000000"/>
      </a:accent5>
      <a:accent6>
        <a:srgbClr val="8A8A8A"/>
      </a:accent6>
      <a:hlink>
        <a:srgbClr val="0096D2"/>
      </a:hlink>
      <a:folHlink>
        <a:srgbClr val="00578B"/>
      </a:folHlink>
    </a:clrScheme>
    <a:fontScheme name="Custom 53">
      <a:majorFont>
        <a:latin typeface="Franklin Gothic Book"/>
        <a:ea typeface=""/>
        <a:cs typeface=""/>
      </a:majorFont>
      <a:minorFont>
        <a:latin typeface="Franklin Gothic 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Dark" id="{D39323B7-B2D6-4C10-818B-A5CD4ACE85BD}" vid="{15FD9199-0511-4D87-8BFB-2FF3F0C5B5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A03286E7-225F-4D43-8960-1C6CF66063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C908400-428B-49FC-AF3E-AABE6D1C7B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A5630AF-6F80-4FC6-B252-7B42640E9C9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Carta de presentación del proveedor médico</Template>
  <TotalTime>0</TotalTime>
  <Pages>1</Pages>
  <Words>140</Words>
  <Characters>776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2025-09-09T16:04:00Z</dcterms:created>
  <dcterms:modified xsi:type="dcterms:W3CDTF">2025-09-09T16:21:00Z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